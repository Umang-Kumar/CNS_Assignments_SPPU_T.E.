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99B41" w14:textId="77777777" w:rsidR="00A65FC4" w:rsidRDefault="007834DB">
      <w:pPr>
        <w:pStyle w:val="Heading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050308B5" wp14:editId="6071B8C1">
                <wp:simplePos x="0" y="0"/>
                <wp:positionH relativeFrom="column">
                  <wp:posOffset>888476</wp:posOffset>
                </wp:positionH>
                <wp:positionV relativeFrom="paragraph">
                  <wp:posOffset>-587520</wp:posOffset>
                </wp:positionV>
                <wp:extent cx="3810003" cy="552453"/>
                <wp:effectExtent l="0" t="0" r="0" b="0"/>
                <wp:wrapNone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3" cy="552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43F9A13" w14:textId="77777777" w:rsidR="00A65FC4" w:rsidRDefault="00A65FC4"/>
                        </w:txbxContent>
                      </wps:txbx>
                      <wps:bodyPr vert="horz" wrap="non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0308B5" id="_x0000_t202" coordsize="21600,21600" o:spt="202" path="m,l,21600r21600,l21600,xe">
                <v:stroke joinstyle="miter"/>
                <v:path gradientshapeok="t" o:connecttype="rect"/>
              </v:shapetype>
              <v:shape id="Shape1" o:spid="_x0000_s1026" type="#_x0000_t202" style="position:absolute;left:0;text-align:left;margin-left:69.95pt;margin-top:-46.25pt;width:300pt;height:43.5pt;z-index: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" filled="f" stroked="f">
                <v:textbox inset="0,0,0,0">
                  <w:txbxContent>
                    <w:p w14:paraId="743F9A13" w14:textId="77777777" w:rsidR="00A65FC4" w:rsidRDefault="00A65FC4"/>
                  </w:txbxContent>
                </v:textbox>
              </v:shape>
            </w:pict>
          </mc:Fallback>
        </mc:AlternateContent>
      </w:r>
      <w:r>
        <w:t>Assignment - 1</w:t>
      </w:r>
    </w:p>
    <w:p w14:paraId="0B95B813" w14:textId="77777777" w:rsidR="00A65FC4" w:rsidRDefault="007834DB">
      <w:pPr>
        <w:pStyle w:val="Textbody"/>
      </w:pPr>
      <w:r>
        <w:t xml:space="preserve">Setup a wired LAN using Layer 2 switch and then IP switch of minimum four computers. It includes preparation of cable, testing of cable using line tester, configuration machine using IP address, testing using </w:t>
      </w:r>
      <w:r>
        <w:rPr>
          <w:i/>
          <w:iCs/>
        </w:rPr>
        <w:t>ping</w:t>
      </w:r>
      <w:r>
        <w:t xml:space="preserve"> </w:t>
      </w:r>
      <w:r>
        <w:t xml:space="preserve">and demonstrate using </w:t>
      </w:r>
      <w:r>
        <w:rPr>
          <w:i/>
          <w:iCs/>
        </w:rPr>
        <w:t>ping</w:t>
      </w:r>
      <w:r>
        <w:t xml:space="preserve"> packets captured traces using Wireshark Packet Analyzer Tool.</w:t>
      </w:r>
    </w:p>
    <w:p w14:paraId="09C371DF" w14:textId="77777777" w:rsidR="00A65FC4" w:rsidRDefault="007834DB">
      <w:pPr>
        <w:pStyle w:val="Textbody"/>
        <w:jc w:val="right"/>
      </w:pPr>
      <w:r>
        <w:t>7358 Umang Kumar</w:t>
      </w:r>
    </w:p>
    <w:p w14:paraId="29F4254A" w14:textId="77777777" w:rsidR="00A65FC4" w:rsidRDefault="007834DB">
      <w:pPr>
        <w:pStyle w:val="Heading1"/>
        <w:jc w:val="both"/>
      </w:pPr>
      <w:r>
        <w:t>Demonstration - 1</w:t>
      </w:r>
    </w:p>
    <w:p w14:paraId="16474EC9" w14:textId="77777777" w:rsidR="00A65FC4" w:rsidRDefault="007834DB">
      <w:pPr>
        <w:pStyle w:val="Standard"/>
        <w:jc w:val="both"/>
      </w:pPr>
      <w:r>
        <w:t>Connect Two Computers using Cross-Over Cable and capture the traces of ping command using Wireshark Protocol Analyser.</w:t>
      </w:r>
    </w:p>
    <w:p w14:paraId="48A6408C" w14:textId="77777777" w:rsidR="00A65FC4" w:rsidRDefault="00A65FC4">
      <w:pPr>
        <w:pStyle w:val="Standard"/>
      </w:pPr>
    </w:p>
    <w:p w14:paraId="2D07184C" w14:textId="77777777" w:rsidR="00A65FC4" w:rsidRDefault="007834DB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C9BC61" wp14:editId="274C76CF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19493" cy="3440430"/>
                <wp:effectExtent l="0" t="0" r="14607" b="7620"/>
                <wp:wrapSquare wrapText="bothSides"/>
                <wp:docPr id="3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3" cy="344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B03B89E" w14:textId="77777777" w:rsidR="00A65FC4" w:rsidRDefault="007834DB">
                            <w:pPr>
                              <w:pStyle w:val="Fig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9A509" wp14:editId="301D32DF">
                                  <wp:extent cx="6120006" cy="3063496"/>
                                  <wp:effectExtent l="0" t="0" r="0" b="3554"/>
                                  <wp:docPr id="2" name="Image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0006" cy="30634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Fig 1: T</w:t>
                            </w:r>
                            <w:r>
                              <w:t>races of ping using Wireshark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BC61" id="Frame1" o:spid="_x0000_s1027" type="#_x0000_t202" style="position:absolute;margin-left:0;margin-top:0;width:481.85pt;height:270.9pt;z-index:251658240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" filled="f" stroked="f">
                <v:textbox style="mso-fit-shape-to-text:t" inset="0,0,0,0">
                  <w:txbxContent>
                    <w:p w14:paraId="6B03B89E" w14:textId="77777777" w:rsidR="00A65FC4" w:rsidRDefault="007834DB">
                      <w:pPr>
                        <w:pStyle w:val="Fig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59A509" wp14:editId="301D32DF">
                            <wp:extent cx="6120006" cy="3063496"/>
                            <wp:effectExtent l="0" t="0" r="0" b="3554"/>
                            <wp:docPr id="2" name="Image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0006" cy="30634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Fig 1: T</w:t>
                      </w:r>
                      <w:r>
                        <w:t>races of ping using Wireshark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3BE27F" w14:textId="77777777" w:rsidR="00A65FC4" w:rsidRDefault="007834DB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3B76A510" wp14:editId="51A723B0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19493" cy="3440430"/>
                <wp:effectExtent l="0" t="0" r="14607" b="7620"/>
                <wp:wrapSquare wrapText="bothSides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3" cy="344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607D557" w14:textId="77777777" w:rsidR="00A65FC4" w:rsidRDefault="007834DB">
                            <w:pPr>
                              <w:pStyle w:val="Fig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55E5D" wp14:editId="79720F51">
                                  <wp:extent cx="6120006" cy="2659605"/>
                                  <wp:effectExtent l="0" t="0" r="0" b="7395"/>
                                  <wp:docPr id="4" name="Image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0006" cy="2659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Fig 2: ping command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6A510" id="Frame2" o:spid="_x0000_s1028" type="#_x0000_t202" style="position:absolute;margin-left:0;margin-top:0;width:481.85pt;height:270.9pt;z-index:2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" filled="f" stroked="f">
                <v:textbox style="mso-fit-shape-to-text:t" inset="0,0,0,0">
                  <w:txbxContent>
                    <w:p w14:paraId="7607D557" w14:textId="77777777" w:rsidR="00A65FC4" w:rsidRDefault="007834DB">
                      <w:pPr>
                        <w:pStyle w:val="Fig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355E5D" wp14:editId="79720F51">
                            <wp:extent cx="6120006" cy="2659605"/>
                            <wp:effectExtent l="0" t="0" r="0" b="7395"/>
                            <wp:docPr id="4" name="Image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0006" cy="2659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Fig 2: ping command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6CCF2C" w14:textId="77777777" w:rsidR="00A65FC4" w:rsidRDefault="007834DB">
      <w:pPr>
        <w:pStyle w:val="Heading1"/>
      </w:pPr>
      <w:r>
        <w:lastRenderedPageBreak/>
        <w:t>Demonstration – 2</w:t>
      </w:r>
    </w:p>
    <w:p w14:paraId="515484D4" w14:textId="77777777" w:rsidR="00A65FC4" w:rsidRDefault="007834DB">
      <w:pPr>
        <w:pStyle w:val="Standard"/>
      </w:pPr>
      <w:r>
        <w:t>Setting up LAN using Straight-Through Cable, test the connectivity’s using ping 192.168.1.X, and capture traces of ping using Wireshark Packet Analyser.</w:t>
      </w:r>
    </w:p>
    <w:p w14:paraId="32789B8C" w14:textId="77777777" w:rsidR="00A65FC4" w:rsidRDefault="00A65FC4">
      <w:pPr>
        <w:pStyle w:val="Standard"/>
      </w:pPr>
    </w:p>
    <w:p w14:paraId="57F41E3A" w14:textId="77777777" w:rsidR="00A65FC4" w:rsidRDefault="007834DB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1410FEB7" wp14:editId="6B087BE8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19493" cy="3440430"/>
                <wp:effectExtent l="0" t="0" r="14607" b="7620"/>
                <wp:wrapSquare wrapText="bothSides"/>
                <wp:docPr id="7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3" cy="344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1586DC5" w14:textId="77777777" w:rsidR="00A65FC4" w:rsidRDefault="007834DB">
                            <w:pPr>
                              <w:pStyle w:val="Fig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C2883E" wp14:editId="6CF18910">
                                  <wp:extent cx="6119996" cy="3440521"/>
                                  <wp:effectExtent l="0" t="0" r="0" b="7529"/>
                                  <wp:docPr id="6" name="Image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9996" cy="34405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 3: Traces of </w:t>
                            </w:r>
                            <w:r>
                              <w:t>ping using Wireshark, Demo_2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0FEB7" id="Frame3" o:spid="_x0000_s1029" type="#_x0000_t202" style="position:absolute;margin-left:0;margin-top:0;width:481.85pt;height:270.9pt;z-index: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" filled="f" stroked="f">
                <v:textbox style="mso-fit-shape-to-text:t" inset="0,0,0,0">
                  <w:txbxContent>
                    <w:p w14:paraId="31586DC5" w14:textId="77777777" w:rsidR="00A65FC4" w:rsidRDefault="007834DB">
                      <w:pPr>
                        <w:pStyle w:val="Fig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C2883E" wp14:editId="6CF18910">
                            <wp:extent cx="6119996" cy="3440521"/>
                            <wp:effectExtent l="0" t="0" r="0" b="7529"/>
                            <wp:docPr id="6" name="Image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9996" cy="34405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 3: Traces of </w:t>
                      </w:r>
                      <w:r>
                        <w:t>ping using Wireshark, Demo_2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388524" w14:textId="77777777" w:rsidR="00A65FC4" w:rsidRDefault="007834DB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3F8673C9" wp14:editId="2414AD47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19493" cy="3440430"/>
                <wp:effectExtent l="0" t="0" r="14607" b="7620"/>
                <wp:wrapSquare wrapText="bothSides"/>
                <wp:docPr id="9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3" cy="344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D8A1F11" w14:textId="77777777" w:rsidR="00A65FC4" w:rsidRDefault="007834DB">
                            <w:pPr>
                              <w:pStyle w:val="Fig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242327" wp14:editId="4A6537DB">
                                  <wp:extent cx="5508720" cy="3096716"/>
                                  <wp:effectExtent l="0" t="0" r="0" b="8434"/>
                                  <wp:docPr id="8" name="Image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8720" cy="30967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</w:p>
                          <w:p w14:paraId="56D69C33" w14:textId="77777777" w:rsidR="00A65FC4" w:rsidRDefault="007834DB">
                            <w:pPr>
                              <w:pStyle w:val="Fig"/>
                              <w:jc w:val="center"/>
                            </w:pPr>
                            <w:r>
                              <w:t>Fig 4: ping multiple IP's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673C9" id="Frame4" o:spid="_x0000_s1030" type="#_x0000_t202" style="position:absolute;margin-left:0;margin-top:0;width:481.85pt;height:270.9pt;z-index: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" filled="f" stroked="f">
                <v:textbox style="mso-fit-shape-to-text:t" inset="0,0,0,0">
                  <w:txbxContent>
                    <w:p w14:paraId="1D8A1F11" w14:textId="77777777" w:rsidR="00A65FC4" w:rsidRDefault="007834DB">
                      <w:pPr>
                        <w:pStyle w:val="Fig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242327" wp14:editId="4A6537DB">
                            <wp:extent cx="5508720" cy="3096716"/>
                            <wp:effectExtent l="0" t="0" r="0" b="8434"/>
                            <wp:docPr id="8" name="Image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8720" cy="30967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</w:p>
                    <w:p w14:paraId="56D69C33" w14:textId="77777777" w:rsidR="00A65FC4" w:rsidRDefault="007834DB">
                      <w:pPr>
                        <w:pStyle w:val="Fig"/>
                        <w:jc w:val="center"/>
                      </w:pPr>
                      <w:r>
                        <w:t>Fig 4: ping multiple IP's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588966" w14:textId="77777777" w:rsidR="00A65FC4" w:rsidRDefault="007834DB">
      <w:pPr>
        <w:pStyle w:val="Heading1"/>
      </w:pPr>
      <w:r>
        <w:t>Demonstration – 3</w:t>
      </w:r>
    </w:p>
    <w:p w14:paraId="299BE74C" w14:textId="77777777" w:rsidR="00A65FC4" w:rsidRDefault="007834DB">
      <w:pPr>
        <w:pStyle w:val="Standard"/>
      </w:pPr>
      <w:r>
        <w:t xml:space="preserve">Test the Web Server by accessing web pages stored on server from client and capture the traces of HTTP, TCP, </w:t>
      </w:r>
      <w:proofErr w:type="gramStart"/>
      <w:r>
        <w:t>IP</w:t>
      </w:r>
      <w:proofErr w:type="gramEnd"/>
      <w:r>
        <w:t xml:space="preserve"> and ethernet-2 using Wireshark.</w:t>
      </w:r>
    </w:p>
    <w:p w14:paraId="5D050EE5" w14:textId="77777777" w:rsidR="00A65FC4" w:rsidRDefault="00A65FC4">
      <w:pPr>
        <w:pStyle w:val="Standard"/>
      </w:pPr>
    </w:p>
    <w:p w14:paraId="2619618D" w14:textId="77777777" w:rsidR="00A65FC4" w:rsidRDefault="007834DB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48484CAB" wp14:editId="18B207BA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19493" cy="3440430"/>
                <wp:effectExtent l="0" t="0" r="14607" b="7620"/>
                <wp:wrapSquare wrapText="bothSides"/>
                <wp:docPr id="11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3" cy="344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41A79B7" w14:textId="77777777" w:rsidR="00A65FC4" w:rsidRDefault="007834DB">
                            <w:pPr>
                              <w:pStyle w:val="Fig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C983D" wp14:editId="6C09212B">
                                  <wp:extent cx="6119996" cy="3440521"/>
                                  <wp:effectExtent l="0" t="0" r="0" b="7529"/>
                                  <wp:docPr id="10" name="Image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9996" cy="34405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Fig 5: Webpage by Team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84CAB" id="Frame5" o:spid="_x0000_s1031" type="#_x0000_t202" style="position:absolute;margin-left:0;margin-top:0;width:481.85pt;height:270.9pt;z-index:8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" filled="f" stroked="f">
                <v:textbox style="mso-fit-shape-to-text:t" inset="0,0,0,0">
                  <w:txbxContent>
                    <w:p w14:paraId="041A79B7" w14:textId="77777777" w:rsidR="00A65FC4" w:rsidRDefault="007834DB">
                      <w:pPr>
                        <w:pStyle w:val="Fig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1C983D" wp14:editId="6C09212B">
                            <wp:extent cx="6119996" cy="3440521"/>
                            <wp:effectExtent l="0" t="0" r="0" b="7529"/>
                            <wp:docPr id="10" name="Image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9996" cy="34405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Fig 5: Webpage by Team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C02974" w14:textId="77777777" w:rsidR="00A65FC4" w:rsidRDefault="007834DB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00DF289D" wp14:editId="0C25D1CD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19493" cy="3440430"/>
                <wp:effectExtent l="0" t="0" r="14607" b="7620"/>
                <wp:wrapSquare wrapText="bothSides"/>
                <wp:docPr id="13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3" cy="344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8A521DB" w14:textId="77777777" w:rsidR="00A65FC4" w:rsidRDefault="007834DB">
                            <w:pPr>
                              <w:pStyle w:val="Fig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4A53A0" wp14:editId="7F76F544">
                                  <wp:extent cx="6119996" cy="3440521"/>
                                  <wp:effectExtent l="0" t="0" r="0" b="7529"/>
                                  <wp:docPr id="12" name="Image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9996" cy="34405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Fig 6: Accessing webpage through Wireshark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F289D" id="Frame6" o:spid="_x0000_s1032" type="#_x0000_t202" style="position:absolute;margin-left:0;margin-top:0;width:481.85pt;height:270.9pt;z-index:10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" filled="f" stroked="f">
                <v:textbox style="mso-fit-shape-to-text:t" inset="0,0,0,0">
                  <w:txbxContent>
                    <w:p w14:paraId="78A521DB" w14:textId="77777777" w:rsidR="00A65FC4" w:rsidRDefault="007834DB">
                      <w:pPr>
                        <w:pStyle w:val="Fig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4A53A0" wp14:editId="7F76F544">
                            <wp:extent cx="6119996" cy="3440521"/>
                            <wp:effectExtent l="0" t="0" r="0" b="7529"/>
                            <wp:docPr id="12" name="Image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9996" cy="34405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Fig 6: Accessing webpage through Wireshark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65FC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13463" w14:textId="77777777" w:rsidR="00000000" w:rsidRDefault="007834DB">
      <w:r>
        <w:separator/>
      </w:r>
    </w:p>
  </w:endnote>
  <w:endnote w:type="continuationSeparator" w:id="0">
    <w:p w14:paraId="34BB3160" w14:textId="77777777" w:rsidR="00000000" w:rsidRDefault="00783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E52E2" w14:textId="77777777" w:rsidR="00000000" w:rsidRDefault="007834DB">
      <w:r>
        <w:rPr>
          <w:color w:val="000000"/>
        </w:rPr>
        <w:separator/>
      </w:r>
    </w:p>
  </w:footnote>
  <w:footnote w:type="continuationSeparator" w:id="0">
    <w:p w14:paraId="2B6285AC" w14:textId="77777777" w:rsidR="00000000" w:rsidRDefault="007834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A65FC4"/>
    <w:rsid w:val="007834DB"/>
    <w:rsid w:val="00A65FC4"/>
    <w:rsid w:val="00BE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E98445"/>
  <w15:docId w15:val="{05262B31-1D28-4E49-885F-35AF957B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ig">
    <w:name w:val="Fig"/>
    <w:basedOn w:val="Capti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7358 UMANG KUMAR</cp:lastModifiedBy>
  <cp:revision>2</cp:revision>
  <dcterms:created xsi:type="dcterms:W3CDTF">2022-11-04T10:13:00Z</dcterms:created>
  <dcterms:modified xsi:type="dcterms:W3CDTF">2022-11-04T10:13:00Z</dcterms:modified>
</cp:coreProperties>
</file>