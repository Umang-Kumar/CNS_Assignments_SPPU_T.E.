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54D59" w14:textId="77777777" w:rsidR="00385CE5" w:rsidRDefault="00782660">
      <w:pPr>
        <w:pStyle w:val="Standard"/>
        <w:jc w:val="center"/>
        <w:rPr>
          <w:b/>
          <w:bCs/>
          <w:u w:val="single"/>
        </w:rPr>
      </w:pPr>
      <w:r>
        <w:rPr>
          <w:b/>
          <w:bCs/>
          <w:u w:val="single"/>
        </w:rPr>
        <w:t>Practical Assignment – 2: Network Topologies</w:t>
      </w:r>
    </w:p>
    <w:p w14:paraId="4D34FA1E" w14:textId="77777777" w:rsidR="00385CE5" w:rsidRDefault="00782660">
      <w:pPr>
        <w:pStyle w:val="Standard"/>
        <w:jc w:val="center"/>
      </w:pPr>
      <w:r>
        <w:t>7358 | Umang Kumar | 10 August 2022</w:t>
      </w:r>
    </w:p>
    <w:p w14:paraId="046C1FE0" w14:textId="77777777" w:rsidR="00385CE5" w:rsidRDefault="00385CE5">
      <w:pPr>
        <w:pStyle w:val="Standard"/>
      </w:pPr>
    </w:p>
    <w:p w14:paraId="430F9916" w14:textId="77777777" w:rsidR="00385CE5" w:rsidRDefault="00782660">
      <w:pPr>
        <w:pStyle w:val="Standard"/>
        <w:rPr>
          <w:b/>
          <w:bCs/>
        </w:rPr>
      </w:pPr>
      <w:r>
        <w:rPr>
          <w:b/>
          <w:bCs/>
        </w:rPr>
        <w:t xml:space="preserve">Demonstration 1: Star Topology </w:t>
      </w:r>
    </w:p>
    <w:p w14:paraId="4870AA1F" w14:textId="77777777" w:rsidR="00385CE5" w:rsidRDefault="00385CE5">
      <w:pPr>
        <w:pStyle w:val="Standard"/>
        <w:rPr>
          <w:b/>
          <w:bCs/>
        </w:rPr>
      </w:pPr>
    </w:p>
    <w:p w14:paraId="253B4BE4" w14:textId="77777777" w:rsidR="00385CE5" w:rsidRDefault="00782660">
      <w:pPr>
        <w:pStyle w:val="Standard"/>
      </w:pPr>
      <w:r>
        <w:t xml:space="preserve">In the star topology, all the computers connect with the help of a hub. This cable is called a central node, and all </w:t>
      </w:r>
      <w:r>
        <w:t>other nodes are connected using this central node. It is most popular on LAN networks as they are inexpensive and easy to install.</w:t>
      </w:r>
    </w:p>
    <w:p w14:paraId="6EDB417E" w14:textId="77777777" w:rsidR="00385CE5" w:rsidRDefault="00385CE5">
      <w:pPr>
        <w:pStyle w:val="Standard"/>
      </w:pPr>
    </w:p>
    <w:p w14:paraId="6C6C6C8A" w14:textId="77777777" w:rsidR="00385CE5" w:rsidRDefault="00385CE5">
      <w:pPr>
        <w:pStyle w:val="Standard"/>
      </w:pPr>
    </w:p>
    <w:p w14:paraId="168CEE62" w14:textId="77777777" w:rsidR="00385CE5" w:rsidRDefault="00782660">
      <w:pPr>
        <w:pStyle w:val="Standard"/>
      </w:pPr>
      <w:r>
        <w:t>With Hub: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With Switch:</w:t>
      </w:r>
    </w:p>
    <w:p w14:paraId="37A1F002" w14:textId="77777777" w:rsidR="00385CE5" w:rsidRDefault="00782660">
      <w:pPr>
        <w:pStyle w:val="Standard"/>
        <w:keepNext/>
        <w:jc w:val="center"/>
      </w:pPr>
      <w:r>
        <w:rPr>
          <w:noProof/>
        </w:rPr>
        <w:drawing>
          <wp:inline distT="0" distB="0" distL="0" distR="0" wp14:anchorId="3B76F948" wp14:editId="5E4623B5">
            <wp:extent cx="6120134" cy="2167886"/>
            <wp:effectExtent l="0" t="0" r="0" b="3814"/>
            <wp:docPr id="1" name="Picture 1" descr="A picture containing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21678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813E5D" w14:textId="77777777" w:rsidR="00385CE5" w:rsidRDefault="00782660">
      <w:pPr>
        <w:pStyle w:val="Caption"/>
        <w:jc w:val="center"/>
      </w:pPr>
      <w:r>
        <w:t>Figure 1</w:t>
      </w:r>
    </w:p>
    <w:p w14:paraId="2B42541F" w14:textId="77777777" w:rsidR="00385CE5" w:rsidRDefault="00782660">
      <w:pPr>
        <w:pStyle w:val="Standard"/>
        <w:rPr>
          <w:b/>
          <w:bCs/>
        </w:rPr>
      </w:pPr>
      <w:r>
        <w:rPr>
          <w:b/>
          <w:bCs/>
        </w:rPr>
        <w:t xml:space="preserve">Advantages: </w:t>
      </w:r>
    </w:p>
    <w:p w14:paraId="2AA1F70A" w14:textId="77777777" w:rsidR="00385CE5" w:rsidRDefault="00385CE5">
      <w:pPr>
        <w:pStyle w:val="Standard"/>
        <w:rPr>
          <w:b/>
          <w:bCs/>
        </w:rPr>
      </w:pPr>
    </w:p>
    <w:p w14:paraId="228F02F1" w14:textId="77777777" w:rsidR="00385CE5" w:rsidRDefault="00782660">
      <w:pPr>
        <w:pStyle w:val="Standard"/>
        <w:ind w:firstLine="709"/>
      </w:pPr>
      <w:r>
        <w:t xml:space="preserve">• Easy to troubleshoot, set up, and modify. </w:t>
      </w:r>
    </w:p>
    <w:p w14:paraId="637095E4" w14:textId="77777777" w:rsidR="00385CE5" w:rsidRDefault="00782660">
      <w:pPr>
        <w:pStyle w:val="Standard"/>
        <w:ind w:firstLine="709"/>
      </w:pPr>
      <w:r>
        <w:t xml:space="preserve">• Only those nodes </w:t>
      </w:r>
      <w:r>
        <w:t xml:space="preserve">are affected, that has failed. Other nodes still work. </w:t>
      </w:r>
    </w:p>
    <w:p w14:paraId="71332A76" w14:textId="77777777" w:rsidR="00385CE5" w:rsidRDefault="00782660">
      <w:pPr>
        <w:pStyle w:val="Standard"/>
        <w:ind w:firstLine="709"/>
      </w:pPr>
      <w:r>
        <w:t xml:space="preserve">• Fast performance with few nodes and very low network traffic. </w:t>
      </w:r>
    </w:p>
    <w:p w14:paraId="52F0DA84" w14:textId="77777777" w:rsidR="00385CE5" w:rsidRDefault="00782660">
      <w:pPr>
        <w:pStyle w:val="Standard"/>
        <w:ind w:firstLine="709"/>
      </w:pPr>
      <w:r>
        <w:t xml:space="preserve">• In Star topology, addition, deletion, and moving of the devices are easy. </w:t>
      </w:r>
    </w:p>
    <w:p w14:paraId="7CFBD849" w14:textId="77777777" w:rsidR="00385CE5" w:rsidRDefault="00782660">
      <w:pPr>
        <w:pStyle w:val="Standard"/>
        <w:rPr>
          <w:b/>
          <w:bCs/>
        </w:rPr>
      </w:pPr>
      <w:r>
        <w:rPr>
          <w:b/>
          <w:bCs/>
        </w:rPr>
        <w:t xml:space="preserve">Disadvantages: </w:t>
      </w:r>
    </w:p>
    <w:p w14:paraId="64A55CA8" w14:textId="77777777" w:rsidR="00385CE5" w:rsidRDefault="00385CE5">
      <w:pPr>
        <w:pStyle w:val="Standard"/>
        <w:rPr>
          <w:b/>
          <w:bCs/>
        </w:rPr>
      </w:pPr>
    </w:p>
    <w:p w14:paraId="36E087DA" w14:textId="77777777" w:rsidR="00385CE5" w:rsidRDefault="00782660">
      <w:pPr>
        <w:pStyle w:val="Standard"/>
        <w:ind w:left="709"/>
      </w:pPr>
      <w:r>
        <w:t>• If the hub or concentrator fails, attac</w:t>
      </w:r>
      <w:r>
        <w:t xml:space="preserve">hed nodes are disabled. </w:t>
      </w:r>
    </w:p>
    <w:p w14:paraId="5EC88279" w14:textId="77777777" w:rsidR="00385CE5" w:rsidRDefault="00782660">
      <w:pPr>
        <w:pStyle w:val="Standard"/>
        <w:ind w:left="709"/>
      </w:pPr>
      <w:r>
        <w:t xml:space="preserve">• Cost of installation of star topology is costly. </w:t>
      </w:r>
    </w:p>
    <w:p w14:paraId="4D423259" w14:textId="77777777" w:rsidR="00385CE5" w:rsidRDefault="00782660">
      <w:pPr>
        <w:pStyle w:val="Standard"/>
        <w:ind w:left="709"/>
      </w:pPr>
      <w:r>
        <w:t xml:space="preserve">• Heavy network traffic can sometimes slow the bus considerably. </w:t>
      </w:r>
    </w:p>
    <w:p w14:paraId="7F926ABA" w14:textId="77777777" w:rsidR="00385CE5" w:rsidRDefault="00782660">
      <w:pPr>
        <w:pStyle w:val="Standard"/>
        <w:ind w:left="709"/>
      </w:pPr>
      <w:r>
        <w:t xml:space="preserve">• Performance depends on the hub’s capacity. </w:t>
      </w:r>
    </w:p>
    <w:p w14:paraId="2F155F14" w14:textId="77777777" w:rsidR="00385CE5" w:rsidRDefault="00782660">
      <w:pPr>
        <w:pStyle w:val="Standard"/>
        <w:ind w:left="709"/>
      </w:pPr>
      <w:r>
        <w:t>• A damaged cable or lack of proper termination may bring the netwo</w:t>
      </w:r>
      <w:r>
        <w:t>rk down.</w:t>
      </w:r>
    </w:p>
    <w:p w14:paraId="61ED3F55" w14:textId="77777777" w:rsidR="00385CE5" w:rsidRDefault="00385CE5">
      <w:pPr>
        <w:pStyle w:val="Standard"/>
      </w:pPr>
    </w:p>
    <w:p w14:paraId="65A37B24" w14:textId="77777777" w:rsidR="00385CE5" w:rsidRDefault="00782660">
      <w:pPr>
        <w:pStyle w:val="Standard"/>
        <w:rPr>
          <w:b/>
          <w:bCs/>
        </w:rPr>
      </w:pPr>
      <w:r>
        <w:rPr>
          <w:b/>
          <w:bCs/>
        </w:rPr>
        <w:t xml:space="preserve">Steps Implementing Star Topology using Cisco Packet Tracer: </w:t>
      </w:r>
    </w:p>
    <w:p w14:paraId="4BB7F70F" w14:textId="77777777" w:rsidR="00385CE5" w:rsidRDefault="00385CE5">
      <w:pPr>
        <w:pStyle w:val="Standard"/>
        <w:rPr>
          <w:b/>
          <w:bCs/>
        </w:rPr>
      </w:pPr>
    </w:p>
    <w:p w14:paraId="6B8DD243" w14:textId="77777777" w:rsidR="00385CE5" w:rsidRDefault="00782660">
      <w:pPr>
        <w:pStyle w:val="Standard"/>
        <w:ind w:left="709"/>
      </w:pPr>
      <w:r>
        <w:t xml:space="preserve">Step 1: Take a Hub/Switch and link it to four end devices. </w:t>
      </w:r>
    </w:p>
    <w:p w14:paraId="3AC8500C" w14:textId="77777777" w:rsidR="00385CE5" w:rsidRDefault="00782660">
      <w:pPr>
        <w:pStyle w:val="Standard"/>
        <w:ind w:left="709"/>
      </w:pPr>
      <w:r>
        <w:t xml:space="preserve">Step 2: Provide the IP address to each device. </w:t>
      </w:r>
    </w:p>
    <w:p w14:paraId="31B3B201" w14:textId="77777777" w:rsidR="00385CE5" w:rsidRDefault="00782660">
      <w:pPr>
        <w:pStyle w:val="Standard"/>
        <w:ind w:left="709"/>
      </w:pPr>
      <w:r>
        <w:t xml:space="preserve">Step 3: Transfer message from one device to another and check the Table for </w:t>
      </w:r>
      <w:r>
        <w:t>Validation.</w:t>
      </w:r>
    </w:p>
    <w:p w14:paraId="55C09B71" w14:textId="77777777" w:rsidR="00385CE5" w:rsidRDefault="00385CE5">
      <w:pPr>
        <w:pStyle w:val="Standard"/>
      </w:pPr>
    </w:p>
    <w:p w14:paraId="5918180A" w14:textId="77777777" w:rsidR="00385CE5" w:rsidRDefault="00385CE5">
      <w:pPr>
        <w:pStyle w:val="Standard"/>
      </w:pPr>
    </w:p>
    <w:p w14:paraId="0C5F173F" w14:textId="77777777" w:rsidR="00385CE5" w:rsidRDefault="00782660">
      <w:pPr>
        <w:pStyle w:val="Standard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With Hub </w:t>
      </w:r>
    </w:p>
    <w:p w14:paraId="370B76AC" w14:textId="77777777" w:rsidR="00385CE5" w:rsidRDefault="00385CE5">
      <w:pPr>
        <w:pStyle w:val="Standard"/>
        <w:ind w:left="720"/>
        <w:rPr>
          <w:b/>
          <w:bCs/>
          <w:u w:val="single"/>
        </w:rPr>
      </w:pPr>
    </w:p>
    <w:p w14:paraId="4DD47375" w14:textId="77777777" w:rsidR="00385CE5" w:rsidRDefault="00782660">
      <w:pPr>
        <w:pStyle w:val="Standard"/>
      </w:pPr>
      <w:r>
        <w:t>Screenshots of Star Topology Simulation, using Hub. (Packet transfer from 192.168.58.1 to 192.168.58.3)</w:t>
      </w:r>
    </w:p>
    <w:p w14:paraId="6A5E3A93" w14:textId="77777777" w:rsidR="00385CE5" w:rsidRDefault="00385CE5">
      <w:pPr>
        <w:pStyle w:val="Standard"/>
      </w:pPr>
    </w:p>
    <w:p w14:paraId="3BFA08E5" w14:textId="77777777" w:rsidR="00385CE5" w:rsidRDefault="00385CE5">
      <w:pPr>
        <w:pStyle w:val="Standard"/>
      </w:pPr>
    </w:p>
    <w:tbl>
      <w:tblPr>
        <w:tblW w:w="9571" w:type="dxa"/>
        <w:tblInd w:w="-11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61"/>
        <w:gridCol w:w="681"/>
      </w:tblGrid>
      <w:tr w:rsidR="00385CE5" w14:paraId="6557F669" w14:textId="77777777">
        <w:tblPrEx>
          <w:tblCellMar>
            <w:top w:w="0" w:type="dxa"/>
            <w:bottom w:w="0" w:type="dxa"/>
          </w:tblCellMar>
        </w:tblPrEx>
        <w:trPr>
          <w:trHeight w:val="3034"/>
        </w:trPr>
        <w:tc>
          <w:tcPr>
            <w:tcW w:w="97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41DD3" w14:textId="77777777" w:rsidR="00385CE5" w:rsidRDefault="00782660">
            <w:pPr>
              <w:pStyle w:val="Standard"/>
              <w:keepNext/>
              <w:ind w:left="109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3D4CDD1" wp14:editId="55E89674">
                  <wp:extent cx="6006428" cy="1931871"/>
                  <wp:effectExtent l="0" t="0" r="0" b="0"/>
                  <wp:docPr id="2" name="Picture 33" descr="Graphical user interface, application, Word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428" cy="1931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68D8F5" w14:textId="77777777" w:rsidR="00385CE5" w:rsidRDefault="00782660">
            <w:pPr>
              <w:pStyle w:val="Standard"/>
              <w:keepNext/>
              <w:ind w:left="109"/>
              <w:jc w:val="center"/>
            </w:pPr>
            <w:r>
              <w:rPr>
                <w:i/>
                <w:iCs/>
              </w:rPr>
              <w:t>Figure 2</w:t>
            </w:r>
          </w:p>
        </w:tc>
      </w:tr>
      <w:tr w:rsidR="00385CE5" w14:paraId="14F21286" w14:textId="77777777">
        <w:tblPrEx>
          <w:tblCellMar>
            <w:top w:w="0" w:type="dxa"/>
            <w:bottom w:w="0" w:type="dxa"/>
          </w:tblCellMar>
        </w:tblPrEx>
        <w:trPr>
          <w:trHeight w:val="3152"/>
        </w:trPr>
        <w:tc>
          <w:tcPr>
            <w:tcW w:w="97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950EF4" w14:textId="77777777" w:rsidR="00385CE5" w:rsidRDefault="00782660">
            <w:pPr>
              <w:pStyle w:val="Standard"/>
              <w:keepNext/>
              <w:ind w:left="109"/>
            </w:pPr>
            <w:r>
              <w:rPr>
                <w:noProof/>
              </w:rPr>
              <w:drawing>
                <wp:inline distT="0" distB="0" distL="0" distR="0" wp14:anchorId="56E0BD93" wp14:editId="06D59DA7">
                  <wp:extent cx="6002240" cy="1923669"/>
                  <wp:effectExtent l="0" t="0" r="0" b="381"/>
                  <wp:docPr id="3" name="Picture 22" descr="Graphical user interface, applicati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2240" cy="1923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BADA9" w14:textId="77777777" w:rsidR="00385CE5" w:rsidRDefault="00782660">
            <w:pPr>
              <w:pStyle w:val="Caption"/>
              <w:jc w:val="center"/>
            </w:pPr>
            <w:r>
              <w:t>Figure 3</w:t>
            </w:r>
          </w:p>
        </w:tc>
      </w:tr>
      <w:tr w:rsidR="00385CE5" w14:paraId="641D9C06" w14:textId="77777777">
        <w:tblPrEx>
          <w:tblCellMar>
            <w:top w:w="0" w:type="dxa"/>
            <w:bottom w:w="0" w:type="dxa"/>
          </w:tblCellMar>
        </w:tblPrEx>
        <w:trPr>
          <w:trHeight w:val="2907"/>
        </w:trPr>
        <w:tc>
          <w:tcPr>
            <w:tcW w:w="97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BD6843" w14:textId="77777777" w:rsidR="00385CE5" w:rsidRDefault="00782660">
            <w:pPr>
              <w:pStyle w:val="Standard"/>
              <w:keepNext/>
              <w:ind w:left="109"/>
            </w:pPr>
            <w:r>
              <w:rPr>
                <w:noProof/>
              </w:rPr>
              <w:drawing>
                <wp:inline distT="0" distB="0" distL="0" distR="0" wp14:anchorId="4C0DBCB3" wp14:editId="460CFF3C">
                  <wp:extent cx="5990508" cy="1931285"/>
                  <wp:effectExtent l="0" t="0" r="0" b="0"/>
                  <wp:docPr id="4" name="Picture 23" descr="Graphical user interface, applicati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08" cy="193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5940D" w14:textId="77777777" w:rsidR="00385CE5" w:rsidRDefault="00782660">
            <w:pPr>
              <w:pStyle w:val="Caption"/>
              <w:jc w:val="center"/>
            </w:pPr>
            <w:r>
              <w:t>Figure 4</w:t>
            </w:r>
          </w:p>
        </w:tc>
      </w:tr>
      <w:tr w:rsidR="00385CE5" w14:paraId="42FD7D70" w14:textId="77777777">
        <w:tblPrEx>
          <w:tblCellMar>
            <w:top w:w="0" w:type="dxa"/>
            <w:bottom w:w="0" w:type="dxa"/>
          </w:tblCellMar>
        </w:tblPrEx>
        <w:trPr>
          <w:trHeight w:val="3420"/>
        </w:trPr>
        <w:tc>
          <w:tcPr>
            <w:tcW w:w="97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78232" w14:textId="77777777" w:rsidR="00385CE5" w:rsidRDefault="00782660">
            <w:pPr>
              <w:pStyle w:val="Standard"/>
              <w:keepNext/>
              <w:ind w:left="109"/>
            </w:pPr>
            <w:r>
              <w:rPr>
                <w:noProof/>
              </w:rPr>
              <w:drawing>
                <wp:inline distT="0" distB="0" distL="0" distR="0" wp14:anchorId="7BA88353" wp14:editId="0AC301E3">
                  <wp:extent cx="5988771" cy="1918740"/>
                  <wp:effectExtent l="0" t="0" r="0" b="5310"/>
                  <wp:docPr id="5" name="Picture 25" descr="Graphical user interface, applicati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8771" cy="1918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AA735" w14:textId="77777777" w:rsidR="00385CE5" w:rsidRDefault="00782660">
            <w:pPr>
              <w:pStyle w:val="Caption"/>
              <w:jc w:val="center"/>
            </w:pPr>
            <w:r>
              <w:t>Figure 5</w:t>
            </w:r>
          </w:p>
        </w:tc>
      </w:tr>
      <w:tr w:rsidR="00385CE5" w14:paraId="6261FDF0" w14:textId="77777777">
        <w:tblPrEx>
          <w:tblCellMar>
            <w:top w:w="0" w:type="dxa"/>
            <w:bottom w:w="0" w:type="dxa"/>
          </w:tblCellMar>
        </w:tblPrEx>
        <w:trPr>
          <w:trHeight w:val="91"/>
        </w:trPr>
        <w:tc>
          <w:tcPr>
            <w:tcW w:w="90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1FBB8" w14:textId="77777777" w:rsidR="00385CE5" w:rsidRDefault="00385CE5">
            <w:pPr>
              <w:pStyle w:val="Caption"/>
              <w:keepNext/>
            </w:pPr>
          </w:p>
        </w:tc>
        <w:tc>
          <w:tcPr>
            <w:tcW w:w="672" w:type="dxa"/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9E28700" w14:textId="77777777" w:rsidR="00385CE5" w:rsidRDefault="00385CE5">
            <w:pPr>
              <w:pStyle w:val="Caption"/>
              <w:keepNext/>
            </w:pPr>
          </w:p>
        </w:tc>
      </w:tr>
    </w:tbl>
    <w:p w14:paraId="6457D274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 xml:space="preserve">Simulation Panel </w:t>
      </w:r>
    </w:p>
    <w:p w14:paraId="1831860F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 xml:space="preserve">Screenshot of Simulation Panel, for the above </w:t>
      </w:r>
      <w:r>
        <w:rPr>
          <w:i w:val="0"/>
          <w:iCs w:val="0"/>
        </w:rPr>
        <w:t>implemented topology.</w:t>
      </w:r>
    </w:p>
    <w:p w14:paraId="3EF09FBA" w14:textId="77777777" w:rsidR="00385CE5" w:rsidRDefault="00782660">
      <w:pPr>
        <w:pStyle w:val="Caption"/>
        <w:keepNext/>
        <w:jc w:val="center"/>
      </w:pPr>
      <w:r>
        <w:rPr>
          <w:i w:val="0"/>
          <w:iCs w:val="0"/>
          <w:noProof/>
        </w:rPr>
        <w:drawing>
          <wp:inline distT="0" distB="0" distL="0" distR="0" wp14:anchorId="762C2951" wp14:editId="173A100C">
            <wp:extent cx="4669831" cy="2901628"/>
            <wp:effectExtent l="0" t="0" r="0" b="0"/>
            <wp:docPr id="6" name="Picture 27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831" cy="29016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02C77D7" w14:textId="77777777" w:rsidR="00385CE5" w:rsidRDefault="00782660">
      <w:pPr>
        <w:pStyle w:val="Caption"/>
        <w:jc w:val="center"/>
      </w:pPr>
      <w:r>
        <w:t>Figure 6</w:t>
      </w:r>
    </w:p>
    <w:p w14:paraId="34FE41B5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IP Addresses </w:t>
      </w:r>
    </w:p>
    <w:p w14:paraId="192B84FD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IP configurations of the devices used for demonstration.</w:t>
      </w:r>
    </w:p>
    <w:p w14:paraId="35999548" w14:textId="77777777" w:rsidR="00385CE5" w:rsidRDefault="00385CE5">
      <w:pPr>
        <w:pStyle w:val="Caption"/>
        <w:rPr>
          <w:i w:val="0"/>
          <w:iCs w:val="0"/>
        </w:rPr>
      </w:pPr>
    </w:p>
    <w:tbl>
      <w:tblPr>
        <w:tblW w:w="964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68"/>
        <w:gridCol w:w="4787"/>
      </w:tblGrid>
      <w:tr w:rsidR="00385CE5" w14:paraId="6C5BD8DD" w14:textId="77777777">
        <w:tblPrEx>
          <w:tblCellMar>
            <w:top w:w="0" w:type="dxa"/>
            <w:bottom w:w="0" w:type="dxa"/>
          </w:tblCellMar>
        </w:tblPrEx>
        <w:trPr>
          <w:trHeight w:val="4952"/>
        </w:trPr>
        <w:tc>
          <w:tcPr>
            <w:tcW w:w="4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00CDE9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29866D82" wp14:editId="2523E334">
                  <wp:extent cx="2954499" cy="2937043"/>
                  <wp:effectExtent l="0" t="0" r="0" b="0"/>
                  <wp:docPr id="7" name="Picture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499" cy="293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84CEC" w14:textId="77777777" w:rsidR="00385CE5" w:rsidRDefault="00782660">
            <w:pPr>
              <w:pStyle w:val="Caption"/>
              <w:jc w:val="center"/>
            </w:pPr>
            <w:r>
              <w:t>Figure 7</w:t>
            </w:r>
          </w:p>
        </w:tc>
        <w:tc>
          <w:tcPr>
            <w:tcW w:w="4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BB513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6CD00699" wp14:editId="039A0B14">
                  <wp:extent cx="2902707" cy="2939329"/>
                  <wp:effectExtent l="0" t="0" r="0" b="0"/>
                  <wp:docPr id="8" name="Picture 36" descr="Graphical user interface, text, application, email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07" cy="2939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BE94B6" w14:textId="77777777" w:rsidR="00385CE5" w:rsidRDefault="00782660">
            <w:pPr>
              <w:pStyle w:val="Caption"/>
              <w:jc w:val="center"/>
            </w:pPr>
            <w:r>
              <w:t>Figure 8</w:t>
            </w:r>
          </w:p>
        </w:tc>
      </w:tr>
    </w:tbl>
    <w:p w14:paraId="1A9B92D2" w14:textId="77777777" w:rsidR="00385CE5" w:rsidRDefault="00385CE5">
      <w:pPr>
        <w:pStyle w:val="Caption"/>
        <w:rPr>
          <w:i w:val="0"/>
          <w:iCs w:val="0"/>
        </w:rPr>
      </w:pPr>
    </w:p>
    <w:tbl>
      <w:tblPr>
        <w:tblW w:w="964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77"/>
        <w:gridCol w:w="4787"/>
      </w:tblGrid>
      <w:tr w:rsidR="00385CE5" w14:paraId="798EF30C" w14:textId="77777777">
        <w:tblPrEx>
          <w:tblCellMar>
            <w:top w:w="0" w:type="dxa"/>
            <w:bottom w:w="0" w:type="dxa"/>
          </w:tblCellMar>
        </w:tblPrEx>
        <w:trPr>
          <w:trHeight w:val="3600"/>
        </w:trPr>
        <w:tc>
          <w:tcPr>
            <w:tcW w:w="4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C3191" w14:textId="77777777" w:rsidR="00385CE5" w:rsidRDefault="00782660">
            <w:pPr>
              <w:pStyle w:val="Caption"/>
              <w:keepNext/>
              <w:ind w:left="11"/>
              <w:jc w:val="center"/>
            </w:pPr>
            <w:r>
              <w:rPr>
                <w:i w:val="0"/>
                <w:iCs w:val="0"/>
                <w:noProof/>
              </w:rPr>
              <w:lastRenderedPageBreak/>
              <w:drawing>
                <wp:inline distT="0" distB="0" distL="0" distR="0" wp14:anchorId="47A7BC88" wp14:editId="08F88513">
                  <wp:extent cx="2944029" cy="2764889"/>
                  <wp:effectExtent l="0" t="0" r="8721" b="0"/>
                  <wp:docPr id="9" name="Picture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29" cy="2764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6791E" w14:textId="77777777" w:rsidR="00385CE5" w:rsidRDefault="00782660">
            <w:pPr>
              <w:pStyle w:val="Caption"/>
              <w:jc w:val="center"/>
            </w:pPr>
            <w:r>
              <w:t>Figure 9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14DE4" w14:textId="77777777" w:rsidR="00385CE5" w:rsidRDefault="00782660">
            <w:pPr>
              <w:pStyle w:val="Caption"/>
              <w:keepNext/>
              <w:ind w:left="11"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4115F14F" wp14:editId="01D74183">
                  <wp:extent cx="2888598" cy="2748887"/>
                  <wp:effectExtent l="0" t="0" r="7002" b="0"/>
                  <wp:docPr id="10" name="Picture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598" cy="2748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5DD12" w14:textId="77777777" w:rsidR="00385CE5" w:rsidRDefault="00782660">
            <w:pPr>
              <w:pStyle w:val="Caption"/>
              <w:jc w:val="center"/>
            </w:pPr>
            <w:r>
              <w:t>Figure 10</w:t>
            </w:r>
          </w:p>
        </w:tc>
      </w:tr>
    </w:tbl>
    <w:p w14:paraId="7C0F08C5" w14:textId="77777777" w:rsidR="00385CE5" w:rsidRDefault="00385CE5">
      <w:pPr>
        <w:rPr>
          <w:i/>
          <w:iCs/>
        </w:rPr>
      </w:pPr>
    </w:p>
    <w:p w14:paraId="67D05FAE" w14:textId="77777777" w:rsidR="00385CE5" w:rsidRDefault="00385CE5">
      <w:pPr>
        <w:rPr>
          <w:i/>
          <w:iCs/>
        </w:rPr>
      </w:pPr>
    </w:p>
    <w:p w14:paraId="3FF388A0" w14:textId="77777777" w:rsidR="00385CE5" w:rsidRDefault="00782660">
      <w:pPr>
        <w:rPr>
          <w:b/>
          <w:bCs/>
        </w:rPr>
      </w:pPr>
      <w:r>
        <w:rPr>
          <w:b/>
          <w:bCs/>
        </w:rPr>
        <w:t xml:space="preserve">Ping </w:t>
      </w:r>
    </w:p>
    <w:p w14:paraId="7CCD49F9" w14:textId="77777777" w:rsidR="00385CE5" w:rsidRDefault="00782660">
      <w:r>
        <w:t xml:space="preserve">Screenshot of Star Topology Simulation, using ping. (Packet transfer from </w:t>
      </w:r>
      <w:r>
        <w:t>192.168.58.1 to 192.168.58.4)</w:t>
      </w:r>
    </w:p>
    <w:p w14:paraId="6A9BCC37" w14:textId="77777777" w:rsidR="00385CE5" w:rsidRDefault="00782660">
      <w:pPr>
        <w:keepNext/>
        <w:jc w:val="center"/>
      </w:pPr>
      <w:r>
        <w:rPr>
          <w:i/>
          <w:iCs/>
          <w:noProof/>
        </w:rPr>
        <w:drawing>
          <wp:inline distT="0" distB="0" distL="0" distR="0" wp14:anchorId="39F901F3" wp14:editId="20CCAC6F">
            <wp:extent cx="6120134" cy="3892545"/>
            <wp:effectExtent l="0" t="0" r="0" b="0"/>
            <wp:docPr id="11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8925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F6566F" w14:textId="77777777" w:rsidR="00385CE5" w:rsidRDefault="00782660">
      <w:pPr>
        <w:pStyle w:val="Caption"/>
        <w:jc w:val="center"/>
      </w:pPr>
      <w:r>
        <w:t>Figure 11</w:t>
      </w:r>
    </w:p>
    <w:p w14:paraId="065ED537" w14:textId="77777777" w:rsidR="00385CE5" w:rsidRDefault="00385CE5">
      <w:pPr>
        <w:pStyle w:val="Caption"/>
        <w:rPr>
          <w:i w:val="0"/>
          <w:iCs w:val="0"/>
        </w:rPr>
      </w:pPr>
    </w:p>
    <w:p w14:paraId="7F26603D" w14:textId="77777777" w:rsidR="00385CE5" w:rsidRDefault="00782660">
      <w:pPr>
        <w:pStyle w:val="Caption"/>
        <w:numPr>
          <w:ilvl w:val="0"/>
          <w:numId w:val="1"/>
        </w:numPr>
      </w:pPr>
      <w:r>
        <w:rPr>
          <w:b/>
          <w:bCs/>
          <w:i w:val="0"/>
          <w:iCs w:val="0"/>
        </w:rPr>
        <w:t>With Switch</w:t>
      </w:r>
      <w:r>
        <w:rPr>
          <w:i w:val="0"/>
          <w:iCs w:val="0"/>
        </w:rPr>
        <w:t xml:space="preserve"> </w:t>
      </w:r>
    </w:p>
    <w:p w14:paraId="7E470C60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Screenshots of Star Topology Simulation, using Switch. (Packet transfer from 192.168.58.5 to 192.168.58.8).</w:t>
      </w:r>
    </w:p>
    <w:tbl>
      <w:tblPr>
        <w:tblW w:w="9493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28"/>
      </w:tblGrid>
      <w:tr w:rsidR="00385CE5" w14:paraId="7B1532C3" w14:textId="77777777">
        <w:tblPrEx>
          <w:tblCellMar>
            <w:top w:w="0" w:type="dxa"/>
            <w:bottom w:w="0" w:type="dxa"/>
          </w:tblCellMar>
        </w:tblPrEx>
        <w:trPr>
          <w:trHeight w:val="2758"/>
        </w:trPr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B2C7C6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6FFF10B" wp14:editId="03CF2138">
                  <wp:extent cx="5964375" cy="2107701"/>
                  <wp:effectExtent l="0" t="0" r="0" b="6849"/>
                  <wp:docPr id="12" name="Picture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375" cy="2107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A6A503" w14:textId="77777777" w:rsidR="00385CE5" w:rsidRDefault="00782660">
            <w:pPr>
              <w:pStyle w:val="Caption"/>
              <w:jc w:val="center"/>
            </w:pPr>
            <w:r>
              <w:t>Figure 12</w:t>
            </w:r>
          </w:p>
        </w:tc>
      </w:tr>
      <w:tr w:rsidR="00385CE5" w14:paraId="1DBB92FC" w14:textId="77777777">
        <w:tblPrEx>
          <w:tblCellMar>
            <w:top w:w="0" w:type="dxa"/>
            <w:bottom w:w="0" w:type="dxa"/>
          </w:tblCellMar>
        </w:tblPrEx>
        <w:trPr>
          <w:trHeight w:val="2758"/>
        </w:trPr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95866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C3A1C3D" wp14:editId="1C5A2129">
                  <wp:extent cx="5968919" cy="1788337"/>
                  <wp:effectExtent l="0" t="0" r="0" b="2363"/>
                  <wp:docPr id="13" name="Picture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919" cy="1788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D1411B" w14:textId="77777777" w:rsidR="00385CE5" w:rsidRDefault="00782660">
            <w:pPr>
              <w:pStyle w:val="Caption"/>
              <w:jc w:val="center"/>
            </w:pPr>
            <w:r>
              <w:t>Figure 13</w:t>
            </w:r>
          </w:p>
        </w:tc>
      </w:tr>
      <w:tr w:rsidR="00385CE5" w14:paraId="2EB6C50C" w14:textId="77777777">
        <w:tblPrEx>
          <w:tblCellMar>
            <w:top w:w="0" w:type="dxa"/>
            <w:bottom w:w="0" w:type="dxa"/>
          </w:tblCellMar>
        </w:tblPrEx>
        <w:trPr>
          <w:trHeight w:val="2758"/>
        </w:trPr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028FC9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48B6E2EF" wp14:editId="2B2CB7C7">
                  <wp:extent cx="5996507" cy="1866738"/>
                  <wp:effectExtent l="0" t="0" r="4243" b="162"/>
                  <wp:docPr id="14" name="Picture 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507" cy="1866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52DB60" w14:textId="77777777" w:rsidR="00385CE5" w:rsidRDefault="00782660">
            <w:pPr>
              <w:pStyle w:val="Caption"/>
              <w:jc w:val="center"/>
            </w:pPr>
            <w:r>
              <w:t>Figure 14</w:t>
            </w:r>
          </w:p>
        </w:tc>
      </w:tr>
      <w:tr w:rsidR="00385CE5" w14:paraId="65334C20" w14:textId="77777777">
        <w:tblPrEx>
          <w:tblCellMar>
            <w:top w:w="0" w:type="dxa"/>
            <w:bottom w:w="0" w:type="dxa"/>
          </w:tblCellMar>
        </w:tblPrEx>
        <w:trPr>
          <w:trHeight w:val="3575"/>
        </w:trPr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228AA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lastRenderedPageBreak/>
              <w:drawing>
                <wp:inline distT="0" distB="0" distL="0" distR="0" wp14:anchorId="6D9315AC" wp14:editId="3EB35328">
                  <wp:extent cx="6037216" cy="1776066"/>
                  <wp:effectExtent l="0" t="0" r="1634" b="0"/>
                  <wp:docPr id="15" name="Picture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7216" cy="1776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CECA4A" w14:textId="77777777" w:rsidR="00385CE5" w:rsidRDefault="00782660">
            <w:pPr>
              <w:pStyle w:val="Caption"/>
              <w:jc w:val="center"/>
            </w:pPr>
            <w:r>
              <w:t>Figure 15</w:t>
            </w:r>
          </w:p>
        </w:tc>
      </w:tr>
      <w:tr w:rsidR="00385CE5" w14:paraId="210DCF72" w14:textId="77777777">
        <w:tblPrEx>
          <w:tblCellMar>
            <w:top w:w="0" w:type="dxa"/>
            <w:bottom w:w="0" w:type="dxa"/>
          </w:tblCellMar>
        </w:tblPrEx>
        <w:trPr>
          <w:trHeight w:val="2758"/>
        </w:trPr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FC6042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008A0020" wp14:editId="49336FE4">
                  <wp:extent cx="6033275" cy="1867186"/>
                  <wp:effectExtent l="0" t="0" r="5575" b="0"/>
                  <wp:docPr id="16" name="Picture 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3275" cy="1867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05AEC0" w14:textId="77777777" w:rsidR="00385CE5" w:rsidRDefault="00782660">
            <w:pPr>
              <w:pStyle w:val="Caption"/>
              <w:jc w:val="center"/>
            </w:pPr>
            <w:r>
              <w:t>Figure 16</w:t>
            </w:r>
          </w:p>
        </w:tc>
      </w:tr>
      <w:tr w:rsidR="00385CE5" w14:paraId="5B53AEEC" w14:textId="77777777">
        <w:tblPrEx>
          <w:tblCellMar>
            <w:top w:w="0" w:type="dxa"/>
            <w:bottom w:w="0" w:type="dxa"/>
          </w:tblCellMar>
        </w:tblPrEx>
        <w:trPr>
          <w:trHeight w:val="2758"/>
        </w:trPr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C1E22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5558545F" wp14:editId="38A99DF3">
                  <wp:extent cx="6017913" cy="1918429"/>
                  <wp:effectExtent l="0" t="0" r="1887" b="5621"/>
                  <wp:docPr id="17" name="Picture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913" cy="1918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7CD065" w14:textId="77777777" w:rsidR="00385CE5" w:rsidRDefault="00782660">
            <w:pPr>
              <w:pStyle w:val="Caption"/>
              <w:jc w:val="center"/>
            </w:pPr>
            <w:r>
              <w:t>Figure 17</w:t>
            </w:r>
          </w:p>
        </w:tc>
      </w:tr>
      <w:tr w:rsidR="00385CE5" w14:paraId="5F11DB1B" w14:textId="77777777">
        <w:tblPrEx>
          <w:tblCellMar>
            <w:top w:w="0" w:type="dxa"/>
            <w:bottom w:w="0" w:type="dxa"/>
          </w:tblCellMar>
        </w:tblPrEx>
        <w:trPr>
          <w:trHeight w:val="2758"/>
        </w:trPr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6A73DE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5E1D3A28" wp14:editId="224D0A4B">
                  <wp:extent cx="6015160" cy="1868439"/>
                  <wp:effectExtent l="0" t="0" r="4640" b="0"/>
                  <wp:docPr id="18" name="Picture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160" cy="1868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EBE735" w14:textId="77777777" w:rsidR="00385CE5" w:rsidRDefault="00782660">
            <w:pPr>
              <w:pStyle w:val="Caption"/>
              <w:jc w:val="center"/>
            </w:pPr>
            <w:r>
              <w:t>Figure 18</w:t>
            </w:r>
          </w:p>
        </w:tc>
      </w:tr>
      <w:tr w:rsidR="00385CE5" w14:paraId="0919B821" w14:textId="77777777">
        <w:tblPrEx>
          <w:tblCellMar>
            <w:top w:w="0" w:type="dxa"/>
            <w:bottom w:w="0" w:type="dxa"/>
          </w:tblCellMar>
        </w:tblPrEx>
        <w:trPr>
          <w:trHeight w:val="2758"/>
        </w:trPr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F8894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0909918" wp14:editId="464DE9E3">
                  <wp:extent cx="5992355" cy="1811078"/>
                  <wp:effectExtent l="0" t="0" r="8395" b="0"/>
                  <wp:docPr id="19" name="Picture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2355" cy="181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F77394" w14:textId="77777777" w:rsidR="00385CE5" w:rsidRDefault="00782660">
            <w:pPr>
              <w:pStyle w:val="Caption"/>
              <w:jc w:val="center"/>
            </w:pPr>
            <w:r>
              <w:t>Figure 19</w:t>
            </w:r>
          </w:p>
        </w:tc>
      </w:tr>
      <w:tr w:rsidR="00385CE5" w14:paraId="5D6A5FCC" w14:textId="77777777">
        <w:tblPrEx>
          <w:tblCellMar>
            <w:top w:w="0" w:type="dxa"/>
            <w:bottom w:w="0" w:type="dxa"/>
          </w:tblCellMar>
        </w:tblPrEx>
        <w:trPr>
          <w:trHeight w:val="2758"/>
        </w:trPr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988C7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6127DD6" wp14:editId="7E724DE9">
                  <wp:extent cx="5985945" cy="1723634"/>
                  <wp:effectExtent l="0" t="0" r="0" b="0"/>
                  <wp:docPr id="20" name="Picture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5945" cy="1723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C11C5F" w14:textId="77777777" w:rsidR="00385CE5" w:rsidRDefault="00782660">
            <w:pPr>
              <w:pStyle w:val="Caption"/>
              <w:jc w:val="center"/>
            </w:pPr>
            <w:r>
              <w:t>Figure 20</w:t>
            </w:r>
          </w:p>
        </w:tc>
      </w:tr>
    </w:tbl>
    <w:p w14:paraId="54E9F58B" w14:textId="77777777" w:rsidR="00385CE5" w:rsidRDefault="00385CE5">
      <w:pPr>
        <w:pStyle w:val="Caption"/>
        <w:rPr>
          <w:i w:val="0"/>
          <w:iCs w:val="0"/>
        </w:rPr>
      </w:pPr>
    </w:p>
    <w:p w14:paraId="2E7DA692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Simulation Panel </w:t>
      </w:r>
    </w:p>
    <w:p w14:paraId="256BF70C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Screenshot of Simulation Panel, for the above implemented topology.</w:t>
      </w:r>
    </w:p>
    <w:p w14:paraId="39F15031" w14:textId="77777777" w:rsidR="00385CE5" w:rsidRDefault="00385CE5">
      <w:pPr>
        <w:pStyle w:val="Caption"/>
        <w:rPr>
          <w:i w:val="0"/>
          <w:iCs w:val="0"/>
        </w:rPr>
      </w:pPr>
    </w:p>
    <w:p w14:paraId="799E308E" w14:textId="77777777" w:rsidR="00385CE5" w:rsidRDefault="00782660">
      <w:pPr>
        <w:pStyle w:val="Caption"/>
        <w:keepNext/>
        <w:jc w:val="center"/>
      </w:pPr>
      <w:r>
        <w:rPr>
          <w:i w:val="0"/>
          <w:iCs w:val="0"/>
          <w:noProof/>
        </w:rPr>
        <w:drawing>
          <wp:inline distT="0" distB="0" distL="0" distR="0" wp14:anchorId="0223D551" wp14:editId="33BB26AB">
            <wp:extent cx="5060911" cy="3423321"/>
            <wp:effectExtent l="0" t="0" r="6389" b="5679"/>
            <wp:docPr id="21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0911" cy="3423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B99FBC" w14:textId="77777777" w:rsidR="00385CE5" w:rsidRDefault="00782660">
      <w:pPr>
        <w:pStyle w:val="Caption"/>
        <w:jc w:val="center"/>
      </w:pPr>
      <w:r>
        <w:t>Figure 21</w:t>
      </w:r>
    </w:p>
    <w:p w14:paraId="2031DBB8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 xml:space="preserve">IP Addresses </w:t>
      </w:r>
    </w:p>
    <w:p w14:paraId="33C6F551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IP configurations of the devices used for demonstration.</w:t>
      </w:r>
    </w:p>
    <w:p w14:paraId="72BDE53C" w14:textId="77777777" w:rsidR="00385CE5" w:rsidRDefault="00385CE5">
      <w:pPr>
        <w:pStyle w:val="Caption"/>
        <w:rPr>
          <w:i w:val="0"/>
          <w:iCs w:val="0"/>
        </w:rPr>
      </w:pPr>
    </w:p>
    <w:tbl>
      <w:tblPr>
        <w:tblW w:w="945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29"/>
        <w:gridCol w:w="4728"/>
      </w:tblGrid>
      <w:tr w:rsidR="00385CE5" w14:paraId="2D0D6940" w14:textId="77777777">
        <w:tblPrEx>
          <w:tblCellMar>
            <w:top w:w="0" w:type="dxa"/>
            <w:bottom w:w="0" w:type="dxa"/>
          </w:tblCellMar>
        </w:tblPrEx>
        <w:trPr>
          <w:trHeight w:val="2245"/>
        </w:trPr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03391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2DC74857" wp14:editId="512EF065">
                  <wp:extent cx="2768556" cy="2332725"/>
                  <wp:effectExtent l="0" t="0" r="0" b="0"/>
                  <wp:docPr id="22" name="Picture 51" descr="Graphical user interface, text, application, email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56" cy="233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73CC8" w14:textId="77777777" w:rsidR="00385CE5" w:rsidRDefault="00782660">
            <w:pPr>
              <w:pStyle w:val="Caption"/>
              <w:jc w:val="center"/>
            </w:pPr>
            <w:r>
              <w:t>Figure 22</w:t>
            </w:r>
          </w:p>
        </w:tc>
        <w:tc>
          <w:tcPr>
            <w:tcW w:w="4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3AF47" w14:textId="77777777" w:rsidR="00385CE5" w:rsidRDefault="00782660">
            <w:pPr>
              <w:pStyle w:val="Caption"/>
              <w:keepNext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10C934C7" wp14:editId="11FA60DB">
                  <wp:extent cx="2708178" cy="2328473"/>
                  <wp:effectExtent l="0" t="0" r="0" b="0"/>
                  <wp:docPr id="23" name="Picture 52" descr="Graphical user interface, text, application, email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178" cy="2328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822D6" w14:textId="77777777" w:rsidR="00385CE5" w:rsidRDefault="00782660">
            <w:pPr>
              <w:pStyle w:val="Caption"/>
              <w:jc w:val="center"/>
            </w:pPr>
            <w:r>
              <w:t>Figure 23</w:t>
            </w:r>
          </w:p>
        </w:tc>
      </w:tr>
    </w:tbl>
    <w:p w14:paraId="768B793D" w14:textId="77777777" w:rsidR="00385CE5" w:rsidRDefault="00385CE5">
      <w:pPr>
        <w:rPr>
          <w:vanish/>
        </w:rPr>
      </w:pPr>
    </w:p>
    <w:tbl>
      <w:tblPr>
        <w:tblW w:w="9456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46"/>
        <w:gridCol w:w="4710"/>
      </w:tblGrid>
      <w:tr w:rsidR="00385CE5" w14:paraId="1AF27D86" w14:textId="77777777" w:rsidTr="004E348C">
        <w:tblPrEx>
          <w:tblCellMar>
            <w:top w:w="0" w:type="dxa"/>
            <w:bottom w:w="0" w:type="dxa"/>
          </w:tblCellMar>
        </w:tblPrEx>
        <w:trPr>
          <w:trHeight w:val="2245"/>
        </w:trPr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713D1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4D626BA1" wp14:editId="53C7D08F">
                  <wp:extent cx="2869862" cy="2219550"/>
                  <wp:effectExtent l="0" t="0" r="6688" b="9300"/>
                  <wp:docPr id="24" name="Picture 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862" cy="221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80201B" w14:textId="77777777" w:rsidR="00385CE5" w:rsidRDefault="00782660">
            <w:pPr>
              <w:pStyle w:val="Caption"/>
              <w:jc w:val="center"/>
            </w:pPr>
            <w:r>
              <w:t>Figure 24</w:t>
            </w: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C63DC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398EC52" wp14:editId="0CAECE9F">
                  <wp:extent cx="2646877" cy="2229325"/>
                  <wp:effectExtent l="0" t="0" r="1073" b="0"/>
                  <wp:docPr id="25" name="Picture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877" cy="222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6F9D4D" w14:textId="77777777" w:rsidR="00385CE5" w:rsidRDefault="00782660">
            <w:pPr>
              <w:pStyle w:val="Caption"/>
              <w:jc w:val="center"/>
            </w:pPr>
            <w:r>
              <w:t>Figure 25</w:t>
            </w:r>
          </w:p>
        </w:tc>
      </w:tr>
    </w:tbl>
    <w:p w14:paraId="63C63C8B" w14:textId="77777777" w:rsidR="00385CE5" w:rsidRDefault="00385CE5">
      <w:pPr>
        <w:pStyle w:val="Caption"/>
        <w:rPr>
          <w:i w:val="0"/>
          <w:iCs w:val="0"/>
        </w:rPr>
      </w:pPr>
    </w:p>
    <w:p w14:paraId="470D898C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6D628CA9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78BB1033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3B696871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55D890E4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703B4C7F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2DF2A3E4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50863021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46F134B6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2E7FF1FA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7D72BEB6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360B437B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692886CB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Demonstration 2: Bus Topology </w:t>
      </w:r>
    </w:p>
    <w:p w14:paraId="52C81407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Bus topology uses a single cable which connects all the included nodes. The main cable acts as a spine for the entire network. One of the computers in the network acts as the computer server. When it has two endpoints,</w:t>
      </w:r>
      <w:r>
        <w:rPr>
          <w:i w:val="0"/>
          <w:iCs w:val="0"/>
        </w:rPr>
        <w:t xml:space="preserve"> it is known as a linear bus topology.</w:t>
      </w:r>
    </w:p>
    <w:p w14:paraId="60B53B2A" w14:textId="77777777" w:rsidR="00385CE5" w:rsidRDefault="00782660">
      <w:pPr>
        <w:pStyle w:val="Caption"/>
        <w:jc w:val="center"/>
      </w:pPr>
      <w:r>
        <w:rPr>
          <w:noProof/>
        </w:rPr>
        <w:drawing>
          <wp:inline distT="0" distB="0" distL="0" distR="0" wp14:anchorId="29397285" wp14:editId="1BEB1A1B">
            <wp:extent cx="3494507" cy="1821256"/>
            <wp:effectExtent l="0" t="0" r="0" b="7544"/>
            <wp:docPr id="26" name="Picture 67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4507" cy="18212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ABA64E" w14:textId="77777777" w:rsidR="00385CE5" w:rsidRDefault="00782660">
      <w:pPr>
        <w:pStyle w:val="Caption"/>
        <w:jc w:val="center"/>
      </w:pPr>
      <w:r>
        <w:t>Figure 26</w:t>
      </w:r>
    </w:p>
    <w:p w14:paraId="0B17D555" w14:textId="77777777" w:rsidR="00385CE5" w:rsidRDefault="00385CE5">
      <w:pPr>
        <w:pStyle w:val="Caption"/>
        <w:rPr>
          <w:i w:val="0"/>
          <w:iCs w:val="0"/>
        </w:rPr>
      </w:pPr>
    </w:p>
    <w:p w14:paraId="2C5FCCEF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Advantages: </w:t>
      </w:r>
    </w:p>
    <w:p w14:paraId="7245C95C" w14:textId="77777777" w:rsidR="00385CE5" w:rsidRDefault="00782660">
      <w:pPr>
        <w:pStyle w:val="Caption"/>
        <w:numPr>
          <w:ilvl w:val="0"/>
          <w:numId w:val="2"/>
        </w:numPr>
        <w:rPr>
          <w:i w:val="0"/>
          <w:iCs w:val="0"/>
        </w:rPr>
      </w:pPr>
      <w:r>
        <w:rPr>
          <w:i w:val="0"/>
          <w:iCs w:val="0"/>
        </w:rPr>
        <w:t xml:space="preserve">Cost of the cable is very less as compared to other topology, so it is widely used to build small networks. </w:t>
      </w:r>
    </w:p>
    <w:p w14:paraId="7A4AB4C5" w14:textId="77777777" w:rsidR="00385CE5" w:rsidRDefault="00782660">
      <w:pPr>
        <w:pStyle w:val="Caption"/>
        <w:numPr>
          <w:ilvl w:val="0"/>
          <w:numId w:val="2"/>
        </w:numPr>
        <w:rPr>
          <w:i w:val="0"/>
          <w:iCs w:val="0"/>
        </w:rPr>
      </w:pPr>
      <w:r>
        <w:rPr>
          <w:i w:val="0"/>
          <w:iCs w:val="0"/>
        </w:rPr>
        <w:t xml:space="preserve">Famous for LAN network because they are inexpensive and easy to install. </w:t>
      </w:r>
    </w:p>
    <w:p w14:paraId="1F05EE91" w14:textId="77777777" w:rsidR="00385CE5" w:rsidRDefault="00782660">
      <w:pPr>
        <w:pStyle w:val="Caption"/>
        <w:numPr>
          <w:ilvl w:val="0"/>
          <w:numId w:val="2"/>
        </w:numPr>
        <w:rPr>
          <w:i w:val="0"/>
          <w:iCs w:val="0"/>
        </w:rPr>
      </w:pPr>
      <w:r>
        <w:rPr>
          <w:i w:val="0"/>
          <w:iCs w:val="0"/>
        </w:rPr>
        <w:t xml:space="preserve">It is </w:t>
      </w:r>
      <w:r>
        <w:rPr>
          <w:i w:val="0"/>
          <w:iCs w:val="0"/>
        </w:rPr>
        <w:t xml:space="preserve">widely used when a network installation is small, simple, or temporary. </w:t>
      </w:r>
    </w:p>
    <w:p w14:paraId="419DF409" w14:textId="77777777" w:rsidR="00385CE5" w:rsidRDefault="00782660">
      <w:pPr>
        <w:pStyle w:val="Caption"/>
        <w:numPr>
          <w:ilvl w:val="0"/>
          <w:numId w:val="2"/>
        </w:numPr>
        <w:rPr>
          <w:i w:val="0"/>
          <w:iCs w:val="0"/>
        </w:rPr>
      </w:pPr>
      <w:r>
        <w:rPr>
          <w:i w:val="0"/>
          <w:iCs w:val="0"/>
        </w:rPr>
        <w:t xml:space="preserve">It is one of the passive topologies. So, computers on the bus only listen for data being sent, that are not responsible for moving the data from one computer to others. </w:t>
      </w:r>
    </w:p>
    <w:p w14:paraId="63A7E26C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Disadvantages</w:t>
      </w:r>
      <w:r>
        <w:rPr>
          <w:b/>
          <w:bCs/>
          <w:i w:val="0"/>
          <w:iCs w:val="0"/>
        </w:rPr>
        <w:t xml:space="preserve">: </w:t>
      </w:r>
    </w:p>
    <w:p w14:paraId="3AA62B51" w14:textId="77777777" w:rsidR="00385CE5" w:rsidRDefault="00782660">
      <w:pPr>
        <w:pStyle w:val="Caption"/>
        <w:numPr>
          <w:ilvl w:val="0"/>
          <w:numId w:val="3"/>
        </w:numPr>
        <w:rPr>
          <w:i w:val="0"/>
          <w:iCs w:val="0"/>
        </w:rPr>
      </w:pPr>
      <w:r>
        <w:rPr>
          <w:i w:val="0"/>
          <w:iCs w:val="0"/>
        </w:rPr>
        <w:t xml:space="preserve">In case if the common cable fails, then the entire system will crash down. </w:t>
      </w:r>
    </w:p>
    <w:p w14:paraId="13D8935A" w14:textId="77777777" w:rsidR="00385CE5" w:rsidRDefault="00782660">
      <w:pPr>
        <w:pStyle w:val="Caption"/>
        <w:numPr>
          <w:ilvl w:val="0"/>
          <w:numId w:val="3"/>
        </w:numPr>
        <w:rPr>
          <w:i w:val="0"/>
          <w:iCs w:val="0"/>
        </w:rPr>
      </w:pPr>
      <w:r>
        <w:rPr>
          <w:i w:val="0"/>
          <w:iCs w:val="0"/>
        </w:rPr>
        <w:t xml:space="preserve">When network traffic is heavy, it develops collisions in the network. </w:t>
      </w:r>
    </w:p>
    <w:p w14:paraId="76999DC3" w14:textId="77777777" w:rsidR="00385CE5" w:rsidRDefault="00782660">
      <w:pPr>
        <w:pStyle w:val="Caption"/>
        <w:numPr>
          <w:ilvl w:val="0"/>
          <w:numId w:val="3"/>
        </w:numPr>
        <w:rPr>
          <w:i w:val="0"/>
          <w:iCs w:val="0"/>
        </w:rPr>
      </w:pPr>
      <w:r>
        <w:rPr>
          <w:i w:val="0"/>
          <w:iCs w:val="0"/>
        </w:rPr>
        <w:t xml:space="preserve">Whenever network traffic is heavy, or nodes are too many, the performance time of the network </w:t>
      </w:r>
      <w:r>
        <w:rPr>
          <w:i w:val="0"/>
          <w:iCs w:val="0"/>
        </w:rPr>
        <w:t xml:space="preserve">significantly decreases. </w:t>
      </w:r>
    </w:p>
    <w:p w14:paraId="7E463946" w14:textId="77777777" w:rsidR="00385CE5" w:rsidRDefault="00782660">
      <w:pPr>
        <w:pStyle w:val="Caption"/>
        <w:numPr>
          <w:ilvl w:val="0"/>
          <w:numId w:val="3"/>
        </w:numPr>
        <w:rPr>
          <w:i w:val="0"/>
          <w:iCs w:val="0"/>
        </w:rPr>
      </w:pPr>
      <w:r>
        <w:rPr>
          <w:i w:val="0"/>
          <w:iCs w:val="0"/>
        </w:rPr>
        <w:t>Cables are always of a limited length.</w:t>
      </w:r>
    </w:p>
    <w:p w14:paraId="671020F2" w14:textId="77777777" w:rsidR="00385CE5" w:rsidRDefault="00782660">
      <w:pPr>
        <w:pStyle w:val="Caption"/>
      </w:pPr>
      <w:r>
        <w:rPr>
          <w:b/>
          <w:bCs/>
          <w:i w:val="0"/>
          <w:iCs w:val="0"/>
        </w:rPr>
        <w:t>Steps Implementing Bus Topology using Cisco Packet Tracer:</w:t>
      </w:r>
      <w:r>
        <w:t xml:space="preserve"> </w:t>
      </w:r>
    </w:p>
    <w:p w14:paraId="70CCE11E" w14:textId="77777777" w:rsidR="00385CE5" w:rsidRDefault="00782660">
      <w:pPr>
        <w:pStyle w:val="Caption"/>
        <w:numPr>
          <w:ilvl w:val="0"/>
          <w:numId w:val="4"/>
        </w:numPr>
        <w:rPr>
          <w:i w:val="0"/>
          <w:iCs w:val="0"/>
        </w:rPr>
      </w:pPr>
      <w:r>
        <w:rPr>
          <w:i w:val="0"/>
          <w:iCs w:val="0"/>
        </w:rPr>
        <w:t xml:space="preserve">Step 1: Take four switches and connect them to create the main cable. </w:t>
      </w:r>
    </w:p>
    <w:p w14:paraId="7EE529BD" w14:textId="77777777" w:rsidR="00385CE5" w:rsidRDefault="00782660">
      <w:pPr>
        <w:pStyle w:val="Caption"/>
        <w:numPr>
          <w:ilvl w:val="0"/>
          <w:numId w:val="4"/>
        </w:numPr>
        <w:rPr>
          <w:i w:val="0"/>
          <w:iCs w:val="0"/>
        </w:rPr>
      </w:pPr>
      <w:r>
        <w:rPr>
          <w:i w:val="0"/>
          <w:iCs w:val="0"/>
        </w:rPr>
        <w:t xml:space="preserve">Step 2: Link every device with the main cable via switch. </w:t>
      </w:r>
    </w:p>
    <w:p w14:paraId="387F42F4" w14:textId="77777777" w:rsidR="00385CE5" w:rsidRDefault="00782660">
      <w:pPr>
        <w:pStyle w:val="Caption"/>
        <w:numPr>
          <w:ilvl w:val="0"/>
          <w:numId w:val="4"/>
        </w:numPr>
        <w:rPr>
          <w:i w:val="0"/>
          <w:iCs w:val="0"/>
        </w:rPr>
      </w:pPr>
      <w:r>
        <w:rPr>
          <w:i w:val="0"/>
          <w:iCs w:val="0"/>
        </w:rPr>
        <w:t>S</w:t>
      </w:r>
      <w:r>
        <w:rPr>
          <w:i w:val="0"/>
          <w:iCs w:val="0"/>
        </w:rPr>
        <w:t xml:space="preserve">tep 3: Provide the IP address to each device. </w:t>
      </w:r>
    </w:p>
    <w:p w14:paraId="053857E5" w14:textId="77777777" w:rsidR="00385CE5" w:rsidRDefault="00782660">
      <w:pPr>
        <w:pStyle w:val="Caption"/>
        <w:numPr>
          <w:ilvl w:val="0"/>
          <w:numId w:val="4"/>
        </w:numPr>
        <w:rPr>
          <w:i w:val="0"/>
          <w:iCs w:val="0"/>
        </w:rPr>
      </w:pPr>
      <w:r>
        <w:rPr>
          <w:i w:val="0"/>
          <w:iCs w:val="0"/>
        </w:rPr>
        <w:t>Step 4: Transfer message from one device to another and check the Table for Validation.</w:t>
      </w:r>
    </w:p>
    <w:p w14:paraId="5D90AA15" w14:textId="77777777" w:rsidR="00385CE5" w:rsidRDefault="00385CE5">
      <w:pPr>
        <w:pStyle w:val="Caption"/>
        <w:rPr>
          <w:i w:val="0"/>
          <w:iCs w:val="0"/>
        </w:rPr>
      </w:pPr>
    </w:p>
    <w:p w14:paraId="11D9C2D2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Screenshots of Bus Topology Simulation. (Packet transfer from 192.168.58.1 to 192.168.58.3)</w:t>
      </w:r>
    </w:p>
    <w:tbl>
      <w:tblPr>
        <w:tblW w:w="9756" w:type="dxa"/>
        <w:tblInd w:w="-5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737"/>
        <w:gridCol w:w="28"/>
      </w:tblGrid>
      <w:tr w:rsidR="00385CE5" w14:paraId="7241AE4E" w14:textId="77777777">
        <w:tblPrEx>
          <w:tblCellMar>
            <w:top w:w="0" w:type="dxa"/>
            <w:bottom w:w="0" w:type="dxa"/>
          </w:tblCellMar>
        </w:tblPrEx>
        <w:trPr>
          <w:trHeight w:val="1107"/>
        </w:trPr>
        <w:tc>
          <w:tcPr>
            <w:tcW w:w="9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3A7EF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lastRenderedPageBreak/>
              <w:drawing>
                <wp:inline distT="0" distB="0" distL="0" distR="0" wp14:anchorId="255543B8" wp14:editId="5313AF60">
                  <wp:extent cx="6000631" cy="1672382"/>
                  <wp:effectExtent l="0" t="0" r="119" b="4018"/>
                  <wp:docPr id="27" name="Picture 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631" cy="167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1E7E21" w14:textId="77777777" w:rsidR="00385CE5" w:rsidRDefault="00782660">
            <w:pPr>
              <w:pStyle w:val="Caption"/>
              <w:jc w:val="center"/>
            </w:pPr>
            <w:r>
              <w:t>Figure 27</w:t>
            </w:r>
          </w:p>
        </w:tc>
        <w:tc>
          <w:tcPr>
            <w:tcW w:w="30" w:type="dxa"/>
          </w:tcPr>
          <w:p w14:paraId="1FD96699" w14:textId="77777777" w:rsidR="00385CE5" w:rsidRDefault="00385CE5">
            <w:pPr>
              <w:pStyle w:val="Caption"/>
              <w:jc w:val="center"/>
            </w:pPr>
          </w:p>
        </w:tc>
      </w:tr>
      <w:tr w:rsidR="00385CE5" w14:paraId="647AD941" w14:textId="77777777">
        <w:tblPrEx>
          <w:tblCellMar>
            <w:top w:w="0" w:type="dxa"/>
            <w:bottom w:w="0" w:type="dxa"/>
          </w:tblCellMar>
        </w:tblPrEx>
        <w:trPr>
          <w:trHeight w:val="1107"/>
        </w:trPr>
        <w:tc>
          <w:tcPr>
            <w:tcW w:w="9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8E56A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353BE54B" wp14:editId="55D84BE8">
                  <wp:extent cx="5965024" cy="1781013"/>
                  <wp:effectExtent l="0" t="0" r="0" b="0"/>
                  <wp:docPr id="28" name="Picture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024" cy="178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5EFBF" w14:textId="77777777" w:rsidR="00385CE5" w:rsidRDefault="00782660">
            <w:pPr>
              <w:pStyle w:val="Caption"/>
              <w:jc w:val="center"/>
            </w:pPr>
            <w:r>
              <w:t>Figure 28</w:t>
            </w:r>
          </w:p>
        </w:tc>
        <w:tc>
          <w:tcPr>
            <w:tcW w:w="30" w:type="dxa"/>
          </w:tcPr>
          <w:p w14:paraId="3E9B3CDE" w14:textId="77777777" w:rsidR="00385CE5" w:rsidRDefault="00385CE5">
            <w:pPr>
              <w:pStyle w:val="Caption"/>
              <w:jc w:val="center"/>
            </w:pPr>
          </w:p>
        </w:tc>
      </w:tr>
      <w:tr w:rsidR="00385CE5" w14:paraId="6EA48AE1" w14:textId="77777777">
        <w:tblPrEx>
          <w:tblCellMar>
            <w:top w:w="0" w:type="dxa"/>
            <w:bottom w:w="0" w:type="dxa"/>
          </w:tblCellMar>
        </w:tblPrEx>
        <w:trPr>
          <w:trHeight w:val="1107"/>
        </w:trPr>
        <w:tc>
          <w:tcPr>
            <w:tcW w:w="9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D6CD3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65E4DF11" wp14:editId="184E7C93">
                  <wp:extent cx="5965563" cy="1739088"/>
                  <wp:effectExtent l="0" t="0" r="0" b="0"/>
                  <wp:docPr id="29" name="Picture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5563" cy="1739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74CF2A" w14:textId="77777777" w:rsidR="00385CE5" w:rsidRDefault="00782660">
            <w:pPr>
              <w:pStyle w:val="Caption"/>
              <w:jc w:val="center"/>
            </w:pPr>
            <w:r>
              <w:t>Figure 29</w:t>
            </w:r>
          </w:p>
        </w:tc>
        <w:tc>
          <w:tcPr>
            <w:tcW w:w="30" w:type="dxa"/>
          </w:tcPr>
          <w:p w14:paraId="7E3C6967" w14:textId="77777777" w:rsidR="00385CE5" w:rsidRDefault="00385CE5">
            <w:pPr>
              <w:pStyle w:val="Caption"/>
              <w:jc w:val="center"/>
            </w:pPr>
          </w:p>
        </w:tc>
      </w:tr>
      <w:tr w:rsidR="00385CE5" w14:paraId="0BC2F9A2" w14:textId="77777777">
        <w:tblPrEx>
          <w:tblCellMar>
            <w:top w:w="0" w:type="dxa"/>
            <w:bottom w:w="0" w:type="dxa"/>
          </w:tblCellMar>
        </w:tblPrEx>
        <w:trPr>
          <w:trHeight w:val="817"/>
        </w:trPr>
        <w:tc>
          <w:tcPr>
            <w:tcW w:w="9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0BA52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160DCE60" wp14:editId="2AB2EA7B">
                  <wp:extent cx="6035899" cy="1752721"/>
                  <wp:effectExtent l="0" t="0" r="2951" b="0"/>
                  <wp:docPr id="30" name="Picture 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899" cy="1752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A8BAE0" w14:textId="77777777" w:rsidR="00385CE5" w:rsidRDefault="00782660">
            <w:pPr>
              <w:pStyle w:val="Caption"/>
              <w:jc w:val="center"/>
            </w:pPr>
            <w:r>
              <w:t>Figure 30</w:t>
            </w:r>
          </w:p>
        </w:tc>
        <w:tc>
          <w:tcPr>
            <w:tcW w:w="30" w:type="dxa"/>
          </w:tcPr>
          <w:p w14:paraId="4815EA1B" w14:textId="77777777" w:rsidR="00385CE5" w:rsidRDefault="00385CE5">
            <w:pPr>
              <w:pStyle w:val="Caption"/>
              <w:jc w:val="center"/>
            </w:pPr>
          </w:p>
        </w:tc>
      </w:tr>
      <w:tr w:rsidR="00385CE5" w14:paraId="2352A282" w14:textId="77777777">
        <w:tblPrEx>
          <w:tblCellMar>
            <w:top w:w="0" w:type="dxa"/>
            <w:bottom w:w="0" w:type="dxa"/>
          </w:tblCellMar>
        </w:tblPrEx>
        <w:trPr>
          <w:trHeight w:val="817"/>
        </w:trPr>
        <w:tc>
          <w:tcPr>
            <w:tcW w:w="97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EF7DF0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lastRenderedPageBreak/>
              <w:drawing>
                <wp:inline distT="0" distB="0" distL="0" distR="0" wp14:anchorId="2CDA2D9A" wp14:editId="49143A45">
                  <wp:extent cx="6064218" cy="1677293"/>
                  <wp:effectExtent l="0" t="0" r="0" b="0"/>
                  <wp:docPr id="31" name="Picture 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218" cy="1677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BF41F7" w14:textId="77777777" w:rsidR="00385CE5" w:rsidRDefault="00782660">
            <w:pPr>
              <w:pStyle w:val="Caption"/>
              <w:jc w:val="center"/>
            </w:pPr>
            <w:r>
              <w:t>Figure 31</w:t>
            </w:r>
          </w:p>
        </w:tc>
      </w:tr>
      <w:tr w:rsidR="00385CE5" w14:paraId="32C4AC87" w14:textId="77777777">
        <w:tblPrEx>
          <w:tblCellMar>
            <w:top w:w="0" w:type="dxa"/>
            <w:bottom w:w="0" w:type="dxa"/>
          </w:tblCellMar>
        </w:tblPrEx>
        <w:trPr>
          <w:trHeight w:val="817"/>
        </w:trPr>
        <w:tc>
          <w:tcPr>
            <w:tcW w:w="97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11FC8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280C544A" wp14:editId="7C0A71F2">
                  <wp:extent cx="6035094" cy="1661684"/>
                  <wp:effectExtent l="0" t="0" r="3756" b="0"/>
                  <wp:docPr id="32" name="Picture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94" cy="1661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D0B3B" w14:textId="77777777" w:rsidR="00385CE5" w:rsidRDefault="00782660">
            <w:pPr>
              <w:pStyle w:val="Caption"/>
              <w:jc w:val="center"/>
            </w:pPr>
            <w:r>
              <w:t>Figure 32</w:t>
            </w:r>
          </w:p>
        </w:tc>
      </w:tr>
      <w:tr w:rsidR="00385CE5" w14:paraId="6A85B2D4" w14:textId="77777777">
        <w:tblPrEx>
          <w:tblCellMar>
            <w:top w:w="0" w:type="dxa"/>
            <w:bottom w:w="0" w:type="dxa"/>
          </w:tblCellMar>
        </w:tblPrEx>
        <w:trPr>
          <w:trHeight w:val="817"/>
        </w:trPr>
        <w:tc>
          <w:tcPr>
            <w:tcW w:w="97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1B8591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37C253AA" wp14:editId="35107940">
                  <wp:extent cx="5933340" cy="1733226"/>
                  <wp:effectExtent l="0" t="0" r="0" b="324"/>
                  <wp:docPr id="33" name="Picture 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3340" cy="1733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DFF34D" w14:textId="77777777" w:rsidR="00385CE5" w:rsidRDefault="00782660">
            <w:pPr>
              <w:pStyle w:val="Caption"/>
              <w:jc w:val="center"/>
            </w:pPr>
            <w:r>
              <w:t>Figure 33</w:t>
            </w:r>
          </w:p>
        </w:tc>
      </w:tr>
      <w:tr w:rsidR="00385CE5" w14:paraId="4291975C" w14:textId="77777777">
        <w:tblPrEx>
          <w:tblCellMar>
            <w:top w:w="0" w:type="dxa"/>
            <w:bottom w:w="0" w:type="dxa"/>
          </w:tblCellMar>
        </w:tblPrEx>
        <w:trPr>
          <w:trHeight w:val="817"/>
        </w:trPr>
        <w:tc>
          <w:tcPr>
            <w:tcW w:w="97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A5166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54085395" wp14:editId="5E7B51F8">
                  <wp:extent cx="5869625" cy="2016297"/>
                  <wp:effectExtent l="0" t="0" r="0" b="3003"/>
                  <wp:docPr id="34" name="Picture 72" descr="Diagra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625" cy="2016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817C7D" w14:textId="77777777" w:rsidR="00385CE5" w:rsidRDefault="00782660">
            <w:pPr>
              <w:pStyle w:val="Caption"/>
              <w:jc w:val="center"/>
            </w:pPr>
            <w:r>
              <w:t>Figure 34</w:t>
            </w:r>
          </w:p>
        </w:tc>
      </w:tr>
    </w:tbl>
    <w:p w14:paraId="666876FE" w14:textId="77777777" w:rsidR="00385CE5" w:rsidRDefault="00385CE5">
      <w:pPr>
        <w:pStyle w:val="Caption"/>
        <w:rPr>
          <w:i w:val="0"/>
          <w:iCs w:val="0"/>
        </w:rPr>
      </w:pPr>
    </w:p>
    <w:p w14:paraId="50A9CE8E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1D660716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 xml:space="preserve">Simulation Panel </w:t>
      </w:r>
    </w:p>
    <w:p w14:paraId="6E2AA73D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Screenshots of Simulation Panel, for the above implemented topology.</w:t>
      </w:r>
    </w:p>
    <w:p w14:paraId="755EBD9A" w14:textId="77777777" w:rsidR="00385CE5" w:rsidRDefault="00782660">
      <w:pPr>
        <w:pStyle w:val="Caption"/>
        <w:keepNext/>
        <w:jc w:val="center"/>
      </w:pPr>
      <w:r>
        <w:rPr>
          <w:i w:val="0"/>
          <w:iCs w:val="0"/>
          <w:noProof/>
        </w:rPr>
        <w:drawing>
          <wp:inline distT="0" distB="0" distL="0" distR="0" wp14:anchorId="3C0484F0" wp14:editId="146CCFF8">
            <wp:extent cx="3696023" cy="3475021"/>
            <wp:effectExtent l="0" t="0" r="0" b="0"/>
            <wp:docPr id="35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3" cy="34750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E9CB342" w14:textId="77777777" w:rsidR="00385CE5" w:rsidRDefault="00782660">
      <w:pPr>
        <w:pStyle w:val="Caption"/>
        <w:jc w:val="center"/>
      </w:pPr>
      <w:r>
        <w:t>Figure 35</w:t>
      </w:r>
    </w:p>
    <w:p w14:paraId="6C95BD9F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IP Addresses </w:t>
      </w:r>
    </w:p>
    <w:p w14:paraId="47986403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 xml:space="preserve">IP configurations of the devices used for </w:t>
      </w:r>
      <w:r>
        <w:rPr>
          <w:i w:val="0"/>
          <w:iCs w:val="0"/>
        </w:rPr>
        <w:t>demonstration.</w:t>
      </w:r>
    </w:p>
    <w:p w14:paraId="3C41AC9E" w14:textId="77777777" w:rsidR="00385CE5" w:rsidRDefault="00385CE5">
      <w:pPr>
        <w:pStyle w:val="Caption"/>
        <w:rPr>
          <w:i w:val="0"/>
          <w:iCs w:val="0"/>
        </w:rPr>
      </w:pPr>
    </w:p>
    <w:tbl>
      <w:tblPr>
        <w:tblW w:w="9644" w:type="dxa"/>
        <w:tblInd w:w="-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37"/>
        <w:gridCol w:w="4807"/>
      </w:tblGrid>
      <w:tr w:rsidR="00385CE5" w14:paraId="46617EBF" w14:textId="77777777">
        <w:tblPrEx>
          <w:tblCellMar>
            <w:top w:w="0" w:type="dxa"/>
            <w:bottom w:w="0" w:type="dxa"/>
          </w:tblCellMar>
        </w:tblPrEx>
        <w:trPr>
          <w:trHeight w:val="5430"/>
        </w:trPr>
        <w:tc>
          <w:tcPr>
            <w:tcW w:w="4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807F5" w14:textId="77777777" w:rsidR="00385CE5" w:rsidRDefault="00782660">
            <w:pPr>
              <w:pStyle w:val="Caption"/>
              <w:keepNext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2D731C56" wp14:editId="3412CE68">
                  <wp:extent cx="2948016" cy="2986805"/>
                  <wp:effectExtent l="0" t="0" r="4734" b="4045"/>
                  <wp:docPr id="36" name="Picture 74" descr="Graphical user interface, text, application, email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016" cy="298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A624B0" w14:textId="77777777" w:rsidR="00385CE5" w:rsidRDefault="00782660">
            <w:pPr>
              <w:pStyle w:val="Caption"/>
              <w:jc w:val="center"/>
            </w:pPr>
            <w:r>
              <w:t>Figure 36</w:t>
            </w: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A2FE2" w14:textId="77777777" w:rsidR="00385CE5" w:rsidRDefault="00782660">
            <w:pPr>
              <w:pStyle w:val="Caption"/>
              <w:keepNext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50854A57" wp14:editId="2481CE4A">
                  <wp:extent cx="2931996" cy="2993745"/>
                  <wp:effectExtent l="0" t="0" r="1704" b="0"/>
                  <wp:docPr id="37" name="Picture 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996" cy="299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6BB091" w14:textId="77777777" w:rsidR="00385CE5" w:rsidRDefault="00782660">
            <w:pPr>
              <w:pStyle w:val="Caption"/>
              <w:jc w:val="center"/>
            </w:pPr>
            <w:r>
              <w:t>Figure 37</w:t>
            </w:r>
          </w:p>
        </w:tc>
      </w:tr>
    </w:tbl>
    <w:p w14:paraId="25483796" w14:textId="77777777" w:rsidR="00385CE5" w:rsidRDefault="00385CE5">
      <w:pPr>
        <w:pStyle w:val="Caption"/>
        <w:rPr>
          <w:i w:val="0"/>
          <w:iCs w:val="0"/>
        </w:rPr>
      </w:pPr>
    </w:p>
    <w:p w14:paraId="5E8932EF" w14:textId="77777777" w:rsidR="00385CE5" w:rsidRDefault="00385CE5">
      <w:pPr>
        <w:pStyle w:val="Caption"/>
        <w:rPr>
          <w:i w:val="0"/>
          <w:iCs w:val="0"/>
        </w:rPr>
      </w:pPr>
    </w:p>
    <w:tbl>
      <w:tblPr>
        <w:tblW w:w="9644" w:type="dxa"/>
        <w:tblInd w:w="-1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57"/>
        <w:gridCol w:w="4787"/>
      </w:tblGrid>
      <w:tr w:rsidR="00385CE5" w14:paraId="33215D02" w14:textId="77777777">
        <w:tblPrEx>
          <w:tblCellMar>
            <w:top w:w="0" w:type="dxa"/>
            <w:bottom w:w="0" w:type="dxa"/>
          </w:tblCellMar>
        </w:tblPrEx>
        <w:trPr>
          <w:trHeight w:val="3600"/>
        </w:trPr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73D291" w14:textId="77777777" w:rsidR="00385CE5" w:rsidRDefault="00385CE5">
            <w:pPr>
              <w:pStyle w:val="Caption"/>
              <w:keepNext/>
              <w:ind w:left="11"/>
            </w:pPr>
          </w:p>
          <w:p w14:paraId="0661D30E" w14:textId="77777777" w:rsidR="00385CE5" w:rsidRDefault="00782660">
            <w:pPr>
              <w:pStyle w:val="Caption"/>
              <w:keepNext/>
              <w:ind w:left="11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22D3A8D4" wp14:editId="2D008C7B">
                  <wp:extent cx="2946324" cy="2940463"/>
                  <wp:effectExtent l="0" t="0" r="6426" b="0"/>
                  <wp:docPr id="38" name="Picture 76" descr="Graphical user interface, text, application, email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324" cy="2940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EA7369" w14:textId="77777777" w:rsidR="00385CE5" w:rsidRDefault="00782660">
            <w:pPr>
              <w:pStyle w:val="Caption"/>
              <w:jc w:val="center"/>
            </w:pPr>
            <w:r>
              <w:t>Figure 38</w:t>
            </w:r>
          </w:p>
        </w:tc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A6D3E" w14:textId="77777777" w:rsidR="00385CE5" w:rsidRDefault="00385CE5">
            <w:pPr>
              <w:pStyle w:val="Caption"/>
              <w:keepNext/>
              <w:ind w:left="11"/>
            </w:pPr>
          </w:p>
          <w:p w14:paraId="0A1DC529" w14:textId="77777777" w:rsidR="00385CE5" w:rsidRDefault="00782660">
            <w:pPr>
              <w:pStyle w:val="Caption"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091A1EC2" wp14:editId="4A1AA44F">
                  <wp:extent cx="2914256" cy="2933962"/>
                  <wp:effectExtent l="0" t="0" r="394" b="0"/>
                  <wp:docPr id="39" name="Picture 77" descr="Graphical user interface, text, application, email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256" cy="2933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Figure 39</w:t>
            </w:r>
          </w:p>
        </w:tc>
      </w:tr>
    </w:tbl>
    <w:p w14:paraId="21F9E886" w14:textId="77777777" w:rsidR="00385CE5" w:rsidRDefault="00385CE5">
      <w:pPr>
        <w:pStyle w:val="Caption"/>
        <w:rPr>
          <w:i w:val="0"/>
          <w:iCs w:val="0"/>
        </w:rPr>
      </w:pPr>
    </w:p>
    <w:p w14:paraId="0B5A2B82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Demonstration 3: </w:t>
      </w:r>
    </w:p>
    <w:p w14:paraId="1D43D100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 xml:space="preserve">Ring Topology In a ring network, every device has exactly two neighbouring devices for communication purpose. It is called a ring topology as its formation is like a </w:t>
      </w:r>
      <w:r>
        <w:rPr>
          <w:i w:val="0"/>
          <w:iCs w:val="0"/>
        </w:rPr>
        <w:t>ring. In this topology, every computer is connected to another computer. Here, the last node is combined with a first one. This topology uses token to pass the information from one computer to another. In this topology, all the messages travel through a ri</w:t>
      </w:r>
      <w:r>
        <w:rPr>
          <w:i w:val="0"/>
          <w:iCs w:val="0"/>
        </w:rPr>
        <w:t>ng in the same direction.</w:t>
      </w:r>
    </w:p>
    <w:p w14:paraId="4DB5BE5F" w14:textId="77777777" w:rsidR="00385CE5" w:rsidRDefault="00782660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7B1E4E80" wp14:editId="54B6829A">
            <wp:extent cx="4273823" cy="3301816"/>
            <wp:effectExtent l="0" t="0" r="0" b="0"/>
            <wp:docPr id="40" name="Picture 40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3823" cy="33018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552664" w14:textId="77777777" w:rsidR="00385CE5" w:rsidRDefault="00782660">
      <w:pPr>
        <w:pStyle w:val="Caption"/>
        <w:jc w:val="center"/>
      </w:pPr>
      <w:r>
        <w:t>Figure 40</w:t>
      </w:r>
    </w:p>
    <w:p w14:paraId="6DAEA909" w14:textId="77777777" w:rsidR="00385CE5" w:rsidRDefault="00385CE5">
      <w:pPr>
        <w:pStyle w:val="Caption"/>
      </w:pPr>
    </w:p>
    <w:p w14:paraId="6097AEE3" w14:textId="77777777" w:rsidR="00385CE5" w:rsidRDefault="00385CE5">
      <w:pPr>
        <w:pStyle w:val="Caption"/>
      </w:pPr>
    </w:p>
    <w:p w14:paraId="361D149B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lastRenderedPageBreak/>
        <w:t xml:space="preserve">Advantages: </w:t>
      </w:r>
    </w:p>
    <w:p w14:paraId="14AC457E" w14:textId="77777777" w:rsidR="00385CE5" w:rsidRDefault="00782660">
      <w:pPr>
        <w:pStyle w:val="Caption"/>
        <w:numPr>
          <w:ilvl w:val="0"/>
          <w:numId w:val="5"/>
        </w:numPr>
        <w:rPr>
          <w:i w:val="0"/>
          <w:iCs w:val="0"/>
        </w:rPr>
      </w:pPr>
      <w:r>
        <w:rPr>
          <w:i w:val="0"/>
          <w:iCs w:val="0"/>
        </w:rPr>
        <w:t xml:space="preserve">Easy to install and reconfigure. </w:t>
      </w:r>
    </w:p>
    <w:p w14:paraId="2FF2BBAE" w14:textId="77777777" w:rsidR="00385CE5" w:rsidRDefault="00782660">
      <w:pPr>
        <w:pStyle w:val="Caption"/>
        <w:numPr>
          <w:ilvl w:val="0"/>
          <w:numId w:val="5"/>
        </w:numPr>
        <w:rPr>
          <w:i w:val="0"/>
          <w:iCs w:val="0"/>
        </w:rPr>
      </w:pPr>
      <w:r>
        <w:rPr>
          <w:i w:val="0"/>
          <w:iCs w:val="0"/>
        </w:rPr>
        <w:t xml:space="preserve">Adding or deleting a device in-ring topology needs you to move only two connections. </w:t>
      </w:r>
    </w:p>
    <w:p w14:paraId="0E16D1F0" w14:textId="77777777" w:rsidR="00385CE5" w:rsidRDefault="00782660">
      <w:pPr>
        <w:pStyle w:val="Caption"/>
        <w:numPr>
          <w:ilvl w:val="0"/>
          <w:numId w:val="5"/>
        </w:numPr>
        <w:rPr>
          <w:i w:val="0"/>
          <w:iCs w:val="0"/>
        </w:rPr>
      </w:pPr>
      <w:r>
        <w:rPr>
          <w:i w:val="0"/>
          <w:iCs w:val="0"/>
        </w:rPr>
        <w:t>Offers equal access to all the computers of the networks.</w:t>
      </w:r>
    </w:p>
    <w:p w14:paraId="1C80A1DB" w14:textId="77777777" w:rsidR="00385CE5" w:rsidRDefault="00782660">
      <w:pPr>
        <w:pStyle w:val="Caption"/>
        <w:numPr>
          <w:ilvl w:val="0"/>
          <w:numId w:val="5"/>
        </w:numPr>
        <w:rPr>
          <w:i w:val="0"/>
          <w:iCs w:val="0"/>
        </w:rPr>
      </w:pPr>
      <w:r>
        <w:rPr>
          <w:i w:val="0"/>
          <w:iCs w:val="0"/>
        </w:rPr>
        <w:t>Faster error checking and</w:t>
      </w:r>
      <w:r>
        <w:rPr>
          <w:i w:val="0"/>
          <w:iCs w:val="0"/>
        </w:rPr>
        <w:t xml:space="preserve"> acknowledgment. </w:t>
      </w:r>
    </w:p>
    <w:p w14:paraId="0DCE14D8" w14:textId="77777777" w:rsidR="00385CE5" w:rsidRDefault="00385CE5">
      <w:pPr>
        <w:pStyle w:val="Caption"/>
        <w:rPr>
          <w:i w:val="0"/>
          <w:iCs w:val="0"/>
        </w:rPr>
      </w:pPr>
    </w:p>
    <w:p w14:paraId="3602647B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Disadvantages: </w:t>
      </w:r>
    </w:p>
    <w:p w14:paraId="14D59D80" w14:textId="77777777" w:rsidR="00385CE5" w:rsidRDefault="00782660">
      <w:pPr>
        <w:pStyle w:val="Caption"/>
        <w:numPr>
          <w:ilvl w:val="0"/>
          <w:numId w:val="6"/>
        </w:numPr>
        <w:rPr>
          <w:i w:val="0"/>
          <w:iCs w:val="0"/>
        </w:rPr>
      </w:pPr>
      <w:r>
        <w:rPr>
          <w:i w:val="0"/>
          <w:iCs w:val="0"/>
        </w:rPr>
        <w:t xml:space="preserve">Unidirectional traffic. </w:t>
      </w:r>
    </w:p>
    <w:p w14:paraId="6207F0AB" w14:textId="77777777" w:rsidR="00385CE5" w:rsidRDefault="00782660">
      <w:pPr>
        <w:pStyle w:val="Caption"/>
        <w:numPr>
          <w:ilvl w:val="0"/>
          <w:numId w:val="6"/>
        </w:numPr>
        <w:rPr>
          <w:i w:val="0"/>
          <w:iCs w:val="0"/>
        </w:rPr>
      </w:pPr>
      <w:r>
        <w:rPr>
          <w:i w:val="0"/>
          <w:iCs w:val="0"/>
        </w:rPr>
        <w:t>Break in a single ring can risk the breaking of the entire network.</w:t>
      </w:r>
    </w:p>
    <w:p w14:paraId="65A8C0A9" w14:textId="77777777" w:rsidR="00385CE5" w:rsidRDefault="00782660">
      <w:pPr>
        <w:pStyle w:val="Caption"/>
        <w:numPr>
          <w:ilvl w:val="0"/>
          <w:numId w:val="6"/>
        </w:numPr>
        <w:rPr>
          <w:i w:val="0"/>
          <w:iCs w:val="0"/>
        </w:rPr>
      </w:pPr>
      <w:r>
        <w:rPr>
          <w:i w:val="0"/>
          <w:iCs w:val="0"/>
        </w:rPr>
        <w:t xml:space="preserve">In the ring, topology signals are always circulating, which develops unwanted power consumption. </w:t>
      </w:r>
    </w:p>
    <w:p w14:paraId="15F40CDB" w14:textId="77777777" w:rsidR="00385CE5" w:rsidRDefault="00782660">
      <w:pPr>
        <w:pStyle w:val="Caption"/>
        <w:numPr>
          <w:ilvl w:val="0"/>
          <w:numId w:val="6"/>
        </w:numPr>
        <w:rPr>
          <w:i w:val="0"/>
          <w:iCs w:val="0"/>
        </w:rPr>
      </w:pPr>
      <w:r>
        <w:rPr>
          <w:i w:val="0"/>
          <w:iCs w:val="0"/>
        </w:rPr>
        <w:t xml:space="preserve">It is very difficult to </w:t>
      </w:r>
      <w:r>
        <w:rPr>
          <w:i w:val="0"/>
          <w:iCs w:val="0"/>
        </w:rPr>
        <w:t xml:space="preserve">troubleshoot the ring network. </w:t>
      </w:r>
    </w:p>
    <w:p w14:paraId="4E9DF1E5" w14:textId="77777777" w:rsidR="00385CE5" w:rsidRDefault="00782660">
      <w:pPr>
        <w:pStyle w:val="Caption"/>
        <w:numPr>
          <w:ilvl w:val="0"/>
          <w:numId w:val="6"/>
        </w:numPr>
        <w:rPr>
          <w:i w:val="0"/>
          <w:iCs w:val="0"/>
        </w:rPr>
      </w:pPr>
      <w:r>
        <w:rPr>
          <w:i w:val="0"/>
          <w:iCs w:val="0"/>
        </w:rPr>
        <w:t>Adding or removing the computers can disturb the network activity.</w:t>
      </w:r>
    </w:p>
    <w:p w14:paraId="1C55AAD8" w14:textId="77777777" w:rsidR="00385CE5" w:rsidRDefault="00385CE5">
      <w:pPr>
        <w:pStyle w:val="Caption"/>
        <w:rPr>
          <w:i w:val="0"/>
          <w:iCs w:val="0"/>
        </w:rPr>
      </w:pPr>
    </w:p>
    <w:p w14:paraId="1D87F358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Steps Implementing Ring Topology using Cisco Packet Tracer: </w:t>
      </w:r>
    </w:p>
    <w:p w14:paraId="038F2667" w14:textId="77777777" w:rsidR="00385CE5" w:rsidRDefault="00782660">
      <w:pPr>
        <w:pStyle w:val="Caption"/>
        <w:numPr>
          <w:ilvl w:val="0"/>
          <w:numId w:val="7"/>
        </w:numPr>
        <w:rPr>
          <w:i w:val="0"/>
          <w:iCs w:val="0"/>
        </w:rPr>
      </w:pPr>
      <w:r>
        <w:rPr>
          <w:i w:val="0"/>
          <w:iCs w:val="0"/>
        </w:rPr>
        <w:t xml:space="preserve">Step 1: Take four end devices and connect every end device to a different switch. </w:t>
      </w:r>
    </w:p>
    <w:p w14:paraId="25C0F012" w14:textId="77777777" w:rsidR="00385CE5" w:rsidRDefault="00782660">
      <w:pPr>
        <w:pStyle w:val="Caption"/>
        <w:numPr>
          <w:ilvl w:val="0"/>
          <w:numId w:val="7"/>
        </w:numPr>
        <w:rPr>
          <w:i w:val="0"/>
          <w:iCs w:val="0"/>
        </w:rPr>
      </w:pPr>
      <w:r>
        <w:rPr>
          <w:i w:val="0"/>
          <w:iCs w:val="0"/>
        </w:rPr>
        <w:t>Step 2: Link</w:t>
      </w:r>
      <w:r>
        <w:rPr>
          <w:i w:val="0"/>
          <w:iCs w:val="0"/>
        </w:rPr>
        <w:t xml:space="preserve"> switches in a way such that every switch is connected to two other switches, forming a ring. </w:t>
      </w:r>
    </w:p>
    <w:p w14:paraId="75C6B448" w14:textId="77777777" w:rsidR="00385CE5" w:rsidRDefault="00782660">
      <w:pPr>
        <w:pStyle w:val="Caption"/>
        <w:numPr>
          <w:ilvl w:val="0"/>
          <w:numId w:val="7"/>
        </w:numPr>
        <w:rPr>
          <w:i w:val="0"/>
          <w:iCs w:val="0"/>
        </w:rPr>
      </w:pPr>
      <w:r>
        <w:rPr>
          <w:i w:val="0"/>
          <w:iCs w:val="0"/>
        </w:rPr>
        <w:t xml:space="preserve">Step 3: Provide the IP address to each device. </w:t>
      </w:r>
    </w:p>
    <w:p w14:paraId="62FF34E0" w14:textId="77777777" w:rsidR="00385CE5" w:rsidRDefault="00782660">
      <w:pPr>
        <w:pStyle w:val="Caption"/>
        <w:numPr>
          <w:ilvl w:val="0"/>
          <w:numId w:val="7"/>
        </w:numPr>
        <w:rPr>
          <w:i w:val="0"/>
          <w:iCs w:val="0"/>
        </w:rPr>
      </w:pPr>
      <w:r>
        <w:rPr>
          <w:i w:val="0"/>
          <w:iCs w:val="0"/>
        </w:rPr>
        <w:t>Step 4: Transfer message from one device to another and check the Table for Validation.</w:t>
      </w:r>
    </w:p>
    <w:p w14:paraId="739C65FD" w14:textId="77777777" w:rsidR="00385CE5" w:rsidRDefault="00385CE5">
      <w:pPr>
        <w:pStyle w:val="Caption"/>
        <w:rPr>
          <w:i w:val="0"/>
          <w:iCs w:val="0"/>
        </w:rPr>
      </w:pPr>
    </w:p>
    <w:p w14:paraId="52019B56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Screenshots of Ring Topo</w:t>
      </w:r>
      <w:r>
        <w:rPr>
          <w:i w:val="0"/>
          <w:iCs w:val="0"/>
        </w:rPr>
        <w:t>logy Simulation. (Packet transfer from 192.168.58.1 to 192.168.58.3)</w:t>
      </w:r>
    </w:p>
    <w:tbl>
      <w:tblPr>
        <w:tblW w:w="9537" w:type="dxa"/>
        <w:tblInd w:w="9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66"/>
        <w:gridCol w:w="4671"/>
      </w:tblGrid>
      <w:tr w:rsidR="00385CE5" w14:paraId="27EF322F" w14:textId="77777777">
        <w:tblPrEx>
          <w:tblCellMar>
            <w:top w:w="0" w:type="dxa"/>
            <w:bottom w:w="0" w:type="dxa"/>
          </w:tblCellMar>
        </w:tblPrEx>
        <w:trPr>
          <w:trHeight w:val="1462"/>
        </w:trPr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118F9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8BD42C1" wp14:editId="0FB6ED23">
                  <wp:extent cx="2840400" cy="2354397"/>
                  <wp:effectExtent l="0" t="0" r="0" b="7803"/>
                  <wp:docPr id="41" name="Picture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400" cy="2354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17BD0E" w14:textId="77777777" w:rsidR="00385CE5" w:rsidRDefault="00782660">
            <w:pPr>
              <w:pStyle w:val="Caption"/>
              <w:jc w:val="center"/>
            </w:pPr>
            <w:r>
              <w:t>Figure 41</w:t>
            </w:r>
          </w:p>
        </w:tc>
        <w:tc>
          <w:tcPr>
            <w:tcW w:w="4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CAF8E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7B4177A" wp14:editId="52F59343">
                  <wp:extent cx="2797780" cy="2360578"/>
                  <wp:effectExtent l="0" t="0" r="2570" b="1622"/>
                  <wp:docPr id="42" name="Picture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780" cy="2360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7C2F5" w14:textId="77777777" w:rsidR="00385CE5" w:rsidRDefault="00782660">
            <w:pPr>
              <w:pStyle w:val="Caption"/>
              <w:jc w:val="center"/>
            </w:pPr>
            <w:r>
              <w:t>Figure 42</w:t>
            </w:r>
          </w:p>
        </w:tc>
      </w:tr>
    </w:tbl>
    <w:p w14:paraId="1E64EE3F" w14:textId="77777777" w:rsidR="00385CE5" w:rsidRDefault="00385CE5">
      <w:pPr>
        <w:pStyle w:val="Caption"/>
        <w:rPr>
          <w:i w:val="0"/>
          <w:iCs w:val="0"/>
        </w:rPr>
      </w:pPr>
    </w:p>
    <w:p w14:paraId="2114B111" w14:textId="77777777" w:rsidR="00385CE5" w:rsidRDefault="00385CE5">
      <w:pPr>
        <w:pStyle w:val="Caption"/>
        <w:rPr>
          <w:i w:val="0"/>
          <w:iCs w:val="0"/>
        </w:rPr>
      </w:pPr>
    </w:p>
    <w:p w14:paraId="31D9AC46" w14:textId="77777777" w:rsidR="00385CE5" w:rsidRDefault="00385CE5">
      <w:pPr>
        <w:pStyle w:val="Caption"/>
        <w:rPr>
          <w:i w:val="0"/>
          <w:iCs w:val="0"/>
        </w:rPr>
      </w:pPr>
    </w:p>
    <w:p w14:paraId="06B2BDC5" w14:textId="77777777" w:rsidR="00385CE5" w:rsidRDefault="00385CE5">
      <w:pPr>
        <w:pStyle w:val="Caption"/>
        <w:rPr>
          <w:i w:val="0"/>
          <w:iCs w:val="0"/>
        </w:rPr>
      </w:pPr>
    </w:p>
    <w:p w14:paraId="1226D4DC" w14:textId="77777777" w:rsidR="00385CE5" w:rsidRDefault="00385CE5">
      <w:pPr>
        <w:pStyle w:val="Caption"/>
        <w:rPr>
          <w:i w:val="0"/>
          <w:iCs w:val="0"/>
        </w:rPr>
      </w:pPr>
    </w:p>
    <w:tbl>
      <w:tblPr>
        <w:tblW w:w="9537" w:type="dxa"/>
        <w:tblInd w:w="9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55"/>
        <w:gridCol w:w="4782"/>
      </w:tblGrid>
      <w:tr w:rsidR="00385CE5" w14:paraId="4FCDB78B" w14:textId="77777777">
        <w:tblPrEx>
          <w:tblCellMar>
            <w:top w:w="0" w:type="dxa"/>
            <w:bottom w:w="0" w:type="dxa"/>
          </w:tblCellMar>
        </w:tblPrEx>
        <w:trPr>
          <w:trHeight w:val="1757"/>
        </w:trPr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0A86D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21F5991" wp14:editId="77BBDC8D">
                  <wp:extent cx="3037572" cy="2346725"/>
                  <wp:effectExtent l="0" t="0" r="0" b="0"/>
                  <wp:docPr id="43" name="Picture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572" cy="234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0A59C1" w14:textId="77777777" w:rsidR="00385CE5" w:rsidRDefault="00782660">
            <w:pPr>
              <w:pStyle w:val="Caption"/>
              <w:jc w:val="center"/>
            </w:pPr>
            <w:r>
              <w:t>Figure 43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221A35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D08F4FF" wp14:editId="5BABCA81">
                  <wp:extent cx="3056080" cy="2361026"/>
                  <wp:effectExtent l="0" t="0" r="0" b="1174"/>
                  <wp:docPr id="44" name="Picture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080" cy="2361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4159B" w14:textId="77777777" w:rsidR="00385CE5" w:rsidRDefault="00782660">
            <w:pPr>
              <w:pStyle w:val="Caption"/>
              <w:jc w:val="center"/>
            </w:pPr>
            <w:r>
              <w:t>Figure 44</w:t>
            </w:r>
          </w:p>
        </w:tc>
      </w:tr>
      <w:tr w:rsidR="00385CE5" w14:paraId="2270EE31" w14:textId="77777777">
        <w:tblPrEx>
          <w:tblCellMar>
            <w:top w:w="0" w:type="dxa"/>
            <w:bottom w:w="0" w:type="dxa"/>
          </w:tblCellMar>
        </w:tblPrEx>
        <w:trPr>
          <w:trHeight w:val="1757"/>
        </w:trPr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074057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884980B" wp14:editId="41C9CE64">
                  <wp:extent cx="2709001" cy="2092887"/>
                  <wp:effectExtent l="0" t="0" r="0" b="2613"/>
                  <wp:docPr id="45" name="Picture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001" cy="2092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3C1237" w14:textId="77777777" w:rsidR="00385CE5" w:rsidRDefault="00782660">
            <w:pPr>
              <w:pStyle w:val="Caption"/>
              <w:jc w:val="center"/>
            </w:pPr>
            <w:r>
              <w:t>Figure 45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37BD5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5FF977C" wp14:editId="696362FC">
                  <wp:extent cx="2848035" cy="2123977"/>
                  <wp:effectExtent l="0" t="0" r="9465" b="0"/>
                  <wp:docPr id="46" name="Picture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035" cy="2123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026888" w14:textId="77777777" w:rsidR="00385CE5" w:rsidRDefault="00782660">
            <w:pPr>
              <w:pStyle w:val="Caption"/>
              <w:jc w:val="center"/>
            </w:pPr>
            <w:r>
              <w:t>Figure 46</w:t>
            </w:r>
          </w:p>
        </w:tc>
      </w:tr>
      <w:tr w:rsidR="00385CE5" w14:paraId="79F3A97D" w14:textId="77777777">
        <w:tblPrEx>
          <w:tblCellMar>
            <w:top w:w="0" w:type="dxa"/>
            <w:bottom w:w="0" w:type="dxa"/>
          </w:tblCellMar>
        </w:tblPrEx>
        <w:trPr>
          <w:trHeight w:val="1757"/>
        </w:trPr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6E9DE6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4D94FF7" wp14:editId="3FDD7838">
                  <wp:extent cx="2656569" cy="2052379"/>
                  <wp:effectExtent l="0" t="0" r="0" b="5021"/>
                  <wp:docPr id="47" name="Picture 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569" cy="2052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C610F" w14:textId="77777777" w:rsidR="00385CE5" w:rsidRDefault="00782660">
            <w:pPr>
              <w:pStyle w:val="Caption"/>
              <w:jc w:val="center"/>
            </w:pPr>
            <w:r>
              <w:t>Figure 47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47ADA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E59CCBE" wp14:editId="46106B0B">
                  <wp:extent cx="2609990" cy="2073850"/>
                  <wp:effectExtent l="0" t="0" r="0" b="2600"/>
                  <wp:docPr id="48" name="Picture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990" cy="207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B9E784" w14:textId="77777777" w:rsidR="00385CE5" w:rsidRDefault="00782660">
            <w:pPr>
              <w:pStyle w:val="Caption"/>
              <w:jc w:val="center"/>
            </w:pPr>
            <w:r>
              <w:t>Figure 48</w:t>
            </w:r>
          </w:p>
        </w:tc>
      </w:tr>
    </w:tbl>
    <w:p w14:paraId="13BA07E4" w14:textId="77777777" w:rsidR="00385CE5" w:rsidRDefault="00385CE5">
      <w:pPr>
        <w:pStyle w:val="Caption"/>
        <w:rPr>
          <w:i w:val="0"/>
          <w:iCs w:val="0"/>
        </w:rPr>
      </w:pPr>
    </w:p>
    <w:p w14:paraId="62CD6375" w14:textId="77777777" w:rsidR="00385CE5" w:rsidRDefault="00385CE5">
      <w:pPr>
        <w:pStyle w:val="Caption"/>
        <w:rPr>
          <w:i w:val="0"/>
          <w:iCs w:val="0"/>
        </w:rPr>
      </w:pPr>
    </w:p>
    <w:p w14:paraId="7C6D7118" w14:textId="77777777" w:rsidR="00385CE5" w:rsidRDefault="00385CE5">
      <w:pPr>
        <w:pStyle w:val="Caption"/>
        <w:rPr>
          <w:i w:val="0"/>
          <w:iCs w:val="0"/>
        </w:rPr>
      </w:pPr>
    </w:p>
    <w:p w14:paraId="0D988DA6" w14:textId="77777777" w:rsidR="00385CE5" w:rsidRDefault="00385CE5">
      <w:pPr>
        <w:pStyle w:val="Caption"/>
        <w:rPr>
          <w:i w:val="0"/>
          <w:iCs w:val="0"/>
        </w:rPr>
      </w:pPr>
    </w:p>
    <w:p w14:paraId="307ECA62" w14:textId="77777777" w:rsidR="00385CE5" w:rsidRDefault="00782660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7EE74C8D" wp14:editId="0A70A8F9">
            <wp:extent cx="3531330" cy="2728194"/>
            <wp:effectExtent l="0" t="0" r="0" b="0"/>
            <wp:docPr id="49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1330" cy="27281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26EA78" w14:textId="77777777" w:rsidR="00385CE5" w:rsidRDefault="00782660">
      <w:pPr>
        <w:pStyle w:val="Caption"/>
        <w:jc w:val="center"/>
      </w:pPr>
      <w:r>
        <w:t>Figure 49</w:t>
      </w:r>
    </w:p>
    <w:p w14:paraId="6EFDC167" w14:textId="77777777" w:rsidR="00385CE5" w:rsidRDefault="00385CE5">
      <w:pPr>
        <w:pStyle w:val="Caption"/>
      </w:pPr>
    </w:p>
    <w:p w14:paraId="17F17505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Simulation Panel </w:t>
      </w:r>
    </w:p>
    <w:p w14:paraId="25230A2C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 xml:space="preserve">Screenshots of Simulation Panel, for the </w:t>
      </w:r>
      <w:r>
        <w:rPr>
          <w:i w:val="0"/>
          <w:iCs w:val="0"/>
        </w:rPr>
        <w:t>above implemented topology.</w:t>
      </w:r>
    </w:p>
    <w:p w14:paraId="4C4A0D28" w14:textId="77777777" w:rsidR="00385CE5" w:rsidRDefault="00385CE5">
      <w:pPr>
        <w:pStyle w:val="Caption"/>
        <w:rPr>
          <w:i w:val="0"/>
          <w:iCs w:val="0"/>
        </w:rPr>
      </w:pPr>
    </w:p>
    <w:p w14:paraId="4FE782D5" w14:textId="77777777" w:rsidR="00385CE5" w:rsidRDefault="00782660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1F0F13BA" wp14:editId="2074940C">
            <wp:extent cx="2868033" cy="4553501"/>
            <wp:effectExtent l="0" t="0" r="8517" b="0"/>
            <wp:docPr id="50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68033" cy="45535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F931445" w14:textId="77777777" w:rsidR="00385CE5" w:rsidRDefault="00782660">
      <w:pPr>
        <w:pStyle w:val="Caption"/>
        <w:jc w:val="center"/>
      </w:pPr>
      <w:r>
        <w:t>Figure 50</w:t>
      </w:r>
    </w:p>
    <w:p w14:paraId="487D94AD" w14:textId="77777777" w:rsidR="00385CE5" w:rsidRDefault="00385CE5">
      <w:pPr>
        <w:pStyle w:val="Caption"/>
      </w:pPr>
    </w:p>
    <w:p w14:paraId="14BD8332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455EE08B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IP Addresses </w:t>
      </w:r>
    </w:p>
    <w:p w14:paraId="63D903FE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IP configurations of the devices used for demonstration.</w:t>
      </w:r>
    </w:p>
    <w:p w14:paraId="177B1CC4" w14:textId="77777777" w:rsidR="00385CE5" w:rsidRDefault="00385CE5">
      <w:pPr>
        <w:pStyle w:val="Caption"/>
        <w:rPr>
          <w:i w:val="0"/>
          <w:iCs w:val="0"/>
        </w:rPr>
      </w:pPr>
    </w:p>
    <w:tbl>
      <w:tblPr>
        <w:tblW w:w="945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29"/>
        <w:gridCol w:w="4728"/>
      </w:tblGrid>
      <w:tr w:rsidR="00385CE5" w14:paraId="692C9946" w14:textId="77777777">
        <w:tblPrEx>
          <w:tblCellMar>
            <w:top w:w="0" w:type="dxa"/>
            <w:bottom w:w="0" w:type="dxa"/>
          </w:tblCellMar>
        </w:tblPrEx>
        <w:trPr>
          <w:trHeight w:val="2245"/>
        </w:trPr>
        <w:tc>
          <w:tcPr>
            <w:tcW w:w="4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B377C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33606328" wp14:editId="13C8C45C">
                  <wp:extent cx="2768556" cy="2332725"/>
                  <wp:effectExtent l="0" t="0" r="0" b="0"/>
                  <wp:docPr id="51" name="Picture 51" descr="Graphical user interface, text, application, email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56" cy="233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C774C" w14:textId="77777777" w:rsidR="00385CE5" w:rsidRDefault="00782660">
            <w:pPr>
              <w:pStyle w:val="Caption"/>
              <w:jc w:val="center"/>
            </w:pPr>
            <w:r>
              <w:t>Figure 51</w:t>
            </w:r>
          </w:p>
        </w:tc>
        <w:tc>
          <w:tcPr>
            <w:tcW w:w="4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983FC" w14:textId="77777777" w:rsidR="00385CE5" w:rsidRDefault="00782660">
            <w:pPr>
              <w:pStyle w:val="Caption"/>
              <w:keepNext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1821B432" wp14:editId="600AB389">
                  <wp:extent cx="2708178" cy="2328473"/>
                  <wp:effectExtent l="0" t="0" r="0" b="0"/>
                  <wp:docPr id="52" name="Picture 52" descr="Graphical user interface, text, application, email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178" cy="2328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9519C" w14:textId="77777777" w:rsidR="00385CE5" w:rsidRDefault="00782660">
            <w:pPr>
              <w:pStyle w:val="Caption"/>
              <w:jc w:val="center"/>
            </w:pPr>
            <w:r>
              <w:t>Figure 52</w:t>
            </w:r>
          </w:p>
        </w:tc>
      </w:tr>
    </w:tbl>
    <w:p w14:paraId="6F00F6D5" w14:textId="77777777" w:rsidR="00385CE5" w:rsidRDefault="00385CE5">
      <w:pPr>
        <w:rPr>
          <w:vanish/>
        </w:rPr>
      </w:pPr>
    </w:p>
    <w:tbl>
      <w:tblPr>
        <w:tblW w:w="9498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746"/>
        <w:gridCol w:w="4752"/>
      </w:tblGrid>
      <w:tr w:rsidR="00385CE5" w14:paraId="4E3E86E5" w14:textId="77777777" w:rsidTr="004E348C">
        <w:tblPrEx>
          <w:tblCellMar>
            <w:top w:w="0" w:type="dxa"/>
            <w:bottom w:w="0" w:type="dxa"/>
          </w:tblCellMar>
        </w:tblPrEx>
        <w:trPr>
          <w:trHeight w:val="2316"/>
        </w:trPr>
        <w:tc>
          <w:tcPr>
            <w:tcW w:w="4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A3282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159672A7" wp14:editId="47B92904">
                  <wp:extent cx="2869862" cy="2219550"/>
                  <wp:effectExtent l="0" t="0" r="6688" b="9300"/>
                  <wp:docPr id="53" name="Picture 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862" cy="221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4052B6" w14:textId="77777777" w:rsidR="00385CE5" w:rsidRDefault="00782660">
            <w:pPr>
              <w:pStyle w:val="Caption"/>
              <w:jc w:val="center"/>
            </w:pPr>
            <w:r>
              <w:t>Figure 53</w:t>
            </w:r>
          </w:p>
        </w:tc>
        <w:tc>
          <w:tcPr>
            <w:tcW w:w="4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1CD6A" w14:textId="77777777" w:rsidR="00385CE5" w:rsidRDefault="00782660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56748B6" wp14:editId="065D21D2">
                  <wp:extent cx="2646877" cy="2229325"/>
                  <wp:effectExtent l="0" t="0" r="1073" b="0"/>
                  <wp:docPr id="54" name="Picture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877" cy="222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21FEF3" w14:textId="77777777" w:rsidR="00385CE5" w:rsidRDefault="00782660">
            <w:pPr>
              <w:pStyle w:val="Caption"/>
              <w:jc w:val="center"/>
            </w:pPr>
            <w:r>
              <w:t>Figure 54</w:t>
            </w:r>
          </w:p>
        </w:tc>
      </w:tr>
    </w:tbl>
    <w:p w14:paraId="4FC9D821" w14:textId="77777777" w:rsidR="00385CE5" w:rsidRDefault="00385CE5">
      <w:pPr>
        <w:pStyle w:val="Caption"/>
        <w:rPr>
          <w:i w:val="0"/>
          <w:iCs w:val="0"/>
        </w:rPr>
      </w:pPr>
    </w:p>
    <w:p w14:paraId="0D755B22" w14:textId="77777777" w:rsidR="00385CE5" w:rsidRDefault="00385CE5">
      <w:pPr>
        <w:pStyle w:val="Caption"/>
        <w:rPr>
          <w:i w:val="0"/>
          <w:iCs w:val="0"/>
        </w:rPr>
      </w:pPr>
    </w:p>
    <w:p w14:paraId="6A35E577" w14:textId="77777777" w:rsidR="00385CE5" w:rsidRDefault="00782660">
      <w:pPr>
        <w:pStyle w:val="Caption"/>
      </w:pPr>
      <w:r>
        <w:rPr>
          <w:b/>
          <w:bCs/>
          <w:i w:val="0"/>
          <w:iCs w:val="0"/>
        </w:rPr>
        <w:t>Demonstration 4: Mesh Topology</w:t>
      </w:r>
      <w:r>
        <w:rPr>
          <w:i w:val="0"/>
          <w:iCs w:val="0"/>
        </w:rPr>
        <w:t xml:space="preserve"> </w:t>
      </w:r>
    </w:p>
    <w:p w14:paraId="30B0F653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 xml:space="preserve">The mesh topology has a unique network design in </w:t>
      </w:r>
      <w:r>
        <w:rPr>
          <w:i w:val="0"/>
          <w:iCs w:val="0"/>
        </w:rPr>
        <w:t>which each computer on the network connects to every other. It is developing a P2P (point-to-point) connection between all the devices of the network. It offers a high level of redundancy, so even if one network cable fails, still data has an alternative p</w:t>
      </w:r>
      <w:r>
        <w:rPr>
          <w:i w:val="0"/>
          <w:iCs w:val="0"/>
        </w:rPr>
        <w:t>ath to reach its destination.</w:t>
      </w:r>
    </w:p>
    <w:p w14:paraId="0FE69DCE" w14:textId="77777777" w:rsidR="00385CE5" w:rsidRDefault="00782660">
      <w:pPr>
        <w:pStyle w:val="Caption"/>
        <w:keepNext/>
        <w:jc w:val="center"/>
      </w:pPr>
      <w:r>
        <w:rPr>
          <w:b/>
          <w:bCs/>
          <w:i w:val="0"/>
          <w:iCs w:val="0"/>
          <w:noProof/>
        </w:rPr>
        <w:lastRenderedPageBreak/>
        <w:drawing>
          <wp:inline distT="0" distB="0" distL="0" distR="0" wp14:anchorId="3DE73581" wp14:editId="69FC62E3">
            <wp:extent cx="3917015" cy="3040645"/>
            <wp:effectExtent l="0" t="0" r="7285" b="7355"/>
            <wp:docPr id="55" name="Picture 60" descr="Diagram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5" cy="30406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D409E89" w14:textId="77777777" w:rsidR="00385CE5" w:rsidRDefault="00782660">
      <w:pPr>
        <w:pStyle w:val="Caption"/>
        <w:jc w:val="center"/>
      </w:pPr>
      <w:r>
        <w:t>Figure 55</w:t>
      </w:r>
    </w:p>
    <w:p w14:paraId="530EB82C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Advantages: </w:t>
      </w:r>
    </w:p>
    <w:p w14:paraId="76BC57FB" w14:textId="77777777" w:rsidR="00385CE5" w:rsidRDefault="00782660">
      <w:pPr>
        <w:pStyle w:val="Caption"/>
        <w:numPr>
          <w:ilvl w:val="0"/>
          <w:numId w:val="8"/>
        </w:numPr>
      </w:pPr>
      <w:r>
        <w:rPr>
          <w:i w:val="0"/>
          <w:iCs w:val="0"/>
        </w:rPr>
        <w:t xml:space="preserve">The network can be expanded without disrupting current users. </w:t>
      </w:r>
    </w:p>
    <w:p w14:paraId="32883CE2" w14:textId="77777777" w:rsidR="00385CE5" w:rsidRDefault="00782660">
      <w:pPr>
        <w:pStyle w:val="Caption"/>
        <w:numPr>
          <w:ilvl w:val="0"/>
          <w:numId w:val="8"/>
        </w:numPr>
      </w:pPr>
      <w:r>
        <w:rPr>
          <w:i w:val="0"/>
          <w:iCs w:val="0"/>
        </w:rPr>
        <w:t xml:space="preserve">No traffic problem as nodes has dedicated links. </w:t>
      </w:r>
    </w:p>
    <w:p w14:paraId="2F9477F4" w14:textId="77777777" w:rsidR="00385CE5" w:rsidRDefault="00782660">
      <w:pPr>
        <w:pStyle w:val="Caption"/>
        <w:numPr>
          <w:ilvl w:val="0"/>
          <w:numId w:val="8"/>
        </w:numPr>
      </w:pPr>
      <w:r>
        <w:rPr>
          <w:i w:val="0"/>
          <w:iCs w:val="0"/>
        </w:rPr>
        <w:t xml:space="preserve">A mesh topology is robust. </w:t>
      </w:r>
    </w:p>
    <w:p w14:paraId="6DCA9AEA" w14:textId="77777777" w:rsidR="00385CE5" w:rsidRDefault="00782660">
      <w:pPr>
        <w:pStyle w:val="Caption"/>
        <w:numPr>
          <w:ilvl w:val="0"/>
          <w:numId w:val="8"/>
        </w:numPr>
      </w:pPr>
      <w:r>
        <w:rPr>
          <w:i w:val="0"/>
          <w:iCs w:val="0"/>
        </w:rPr>
        <w:t xml:space="preserve">It has multiple links, so if any single route is </w:t>
      </w:r>
      <w:r>
        <w:rPr>
          <w:i w:val="0"/>
          <w:iCs w:val="0"/>
        </w:rPr>
        <w:t xml:space="preserve">blocked, then other routes should be used for data communication. </w:t>
      </w:r>
    </w:p>
    <w:p w14:paraId="10A5E398" w14:textId="77777777" w:rsidR="00385CE5" w:rsidRDefault="00782660">
      <w:pPr>
        <w:pStyle w:val="Caption"/>
        <w:numPr>
          <w:ilvl w:val="0"/>
          <w:numId w:val="8"/>
        </w:numPr>
      </w:pPr>
      <w:r>
        <w:rPr>
          <w:i w:val="0"/>
          <w:iCs w:val="0"/>
        </w:rPr>
        <w:t xml:space="preserve">P2P links make the fault identification isolation process easy. </w:t>
      </w:r>
    </w:p>
    <w:p w14:paraId="4718F6F0" w14:textId="77777777" w:rsidR="00385CE5" w:rsidRDefault="00782660">
      <w:pPr>
        <w:pStyle w:val="Caption"/>
        <w:numPr>
          <w:ilvl w:val="0"/>
          <w:numId w:val="8"/>
        </w:numPr>
      </w:pPr>
      <w:r>
        <w:rPr>
          <w:i w:val="0"/>
          <w:iCs w:val="0"/>
        </w:rPr>
        <w:t xml:space="preserve">Every system has its privacy and security. </w:t>
      </w:r>
    </w:p>
    <w:p w14:paraId="23C64249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Disadvantages: </w:t>
      </w:r>
    </w:p>
    <w:p w14:paraId="07E9AFFB" w14:textId="77777777" w:rsidR="00385CE5" w:rsidRDefault="00782660">
      <w:pPr>
        <w:pStyle w:val="Caption"/>
        <w:numPr>
          <w:ilvl w:val="0"/>
          <w:numId w:val="9"/>
        </w:numPr>
      </w:pPr>
      <w:r>
        <w:rPr>
          <w:i w:val="0"/>
          <w:iCs w:val="0"/>
        </w:rPr>
        <w:t>Installation is complex because every node is connected to every</w:t>
      </w:r>
      <w:r>
        <w:rPr>
          <w:i w:val="0"/>
          <w:iCs w:val="0"/>
        </w:rPr>
        <w:t xml:space="preserve"> node. </w:t>
      </w:r>
    </w:p>
    <w:p w14:paraId="2B10F246" w14:textId="77777777" w:rsidR="00385CE5" w:rsidRDefault="00782660">
      <w:pPr>
        <w:pStyle w:val="Caption"/>
        <w:numPr>
          <w:ilvl w:val="0"/>
          <w:numId w:val="9"/>
        </w:numPr>
      </w:pPr>
      <w:r>
        <w:rPr>
          <w:i w:val="0"/>
          <w:iCs w:val="0"/>
        </w:rPr>
        <w:t xml:space="preserve">It is expensive due to the use of more cables. No proper utilization of systems. </w:t>
      </w:r>
    </w:p>
    <w:p w14:paraId="442B22D9" w14:textId="77777777" w:rsidR="00385CE5" w:rsidRDefault="00782660">
      <w:pPr>
        <w:pStyle w:val="Caption"/>
        <w:numPr>
          <w:ilvl w:val="0"/>
          <w:numId w:val="9"/>
        </w:numPr>
      </w:pPr>
      <w:r>
        <w:rPr>
          <w:i w:val="0"/>
          <w:iCs w:val="0"/>
        </w:rPr>
        <w:t>It requires a large space to run the cables.</w:t>
      </w:r>
    </w:p>
    <w:p w14:paraId="45E4BA3F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72C9CD70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Steps Implementing Mesh Topology using Cisco Packet Tracer: </w:t>
      </w:r>
    </w:p>
    <w:p w14:paraId="42DB37A0" w14:textId="77777777" w:rsidR="00385CE5" w:rsidRDefault="00782660">
      <w:pPr>
        <w:pStyle w:val="Caption"/>
        <w:numPr>
          <w:ilvl w:val="0"/>
          <w:numId w:val="10"/>
        </w:numPr>
      </w:pPr>
      <w:r>
        <w:rPr>
          <w:i w:val="0"/>
          <w:iCs w:val="0"/>
        </w:rPr>
        <w:t xml:space="preserve">Step 1: Take four end devices and connect every end device </w:t>
      </w:r>
      <w:r>
        <w:rPr>
          <w:i w:val="0"/>
          <w:iCs w:val="0"/>
        </w:rPr>
        <w:t xml:space="preserve">to a different switch. </w:t>
      </w:r>
    </w:p>
    <w:p w14:paraId="6EF1CB5D" w14:textId="77777777" w:rsidR="00385CE5" w:rsidRDefault="00782660">
      <w:pPr>
        <w:pStyle w:val="Caption"/>
        <w:numPr>
          <w:ilvl w:val="0"/>
          <w:numId w:val="10"/>
        </w:numPr>
      </w:pPr>
      <w:r>
        <w:rPr>
          <w:i w:val="0"/>
          <w:iCs w:val="0"/>
        </w:rPr>
        <w:t xml:space="preserve">Step 2: Link every switch with every other switch. </w:t>
      </w:r>
    </w:p>
    <w:p w14:paraId="4D13B19C" w14:textId="77777777" w:rsidR="00385CE5" w:rsidRDefault="00782660">
      <w:pPr>
        <w:pStyle w:val="Caption"/>
        <w:numPr>
          <w:ilvl w:val="0"/>
          <w:numId w:val="10"/>
        </w:numPr>
      </w:pPr>
      <w:r>
        <w:rPr>
          <w:i w:val="0"/>
          <w:iCs w:val="0"/>
        </w:rPr>
        <w:t xml:space="preserve">Step 3: Provide the IP address to each device. </w:t>
      </w:r>
    </w:p>
    <w:p w14:paraId="07918D36" w14:textId="77777777" w:rsidR="00385CE5" w:rsidRDefault="00782660">
      <w:pPr>
        <w:pStyle w:val="Caption"/>
        <w:numPr>
          <w:ilvl w:val="0"/>
          <w:numId w:val="10"/>
        </w:numPr>
      </w:pPr>
      <w:r>
        <w:rPr>
          <w:i w:val="0"/>
          <w:iCs w:val="0"/>
        </w:rPr>
        <w:t xml:space="preserve">Step 4: Transfer message from one device to another and check the Table for Validation. </w:t>
      </w:r>
    </w:p>
    <w:p w14:paraId="75E2F46E" w14:textId="77777777" w:rsidR="00385CE5" w:rsidRDefault="00385CE5">
      <w:pPr>
        <w:pStyle w:val="Caption"/>
        <w:ind w:left="720"/>
        <w:rPr>
          <w:b/>
          <w:bCs/>
          <w:i w:val="0"/>
          <w:iCs w:val="0"/>
        </w:rPr>
      </w:pPr>
    </w:p>
    <w:p w14:paraId="1EC8196C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Screenshots of Mesh Topology Simulation. (</w:t>
      </w:r>
      <w:r>
        <w:rPr>
          <w:i w:val="0"/>
          <w:iCs w:val="0"/>
        </w:rPr>
        <w:t>Packet transfer from 192.168.58.30 to 192.168.58.33)</w:t>
      </w:r>
    </w:p>
    <w:p w14:paraId="7D8408A4" w14:textId="77777777" w:rsidR="00385CE5" w:rsidRDefault="00385CE5">
      <w:pPr>
        <w:pStyle w:val="Caption"/>
        <w:rPr>
          <w:i w:val="0"/>
          <w:iCs w:val="0"/>
        </w:rPr>
      </w:pPr>
    </w:p>
    <w:p w14:paraId="4D4C7590" w14:textId="77777777" w:rsidR="00385CE5" w:rsidRDefault="00385CE5">
      <w:pPr>
        <w:pStyle w:val="Caption"/>
        <w:rPr>
          <w:i w:val="0"/>
          <w:iCs w:val="0"/>
        </w:rPr>
      </w:pPr>
    </w:p>
    <w:p w14:paraId="0946E411" w14:textId="77777777" w:rsidR="00385CE5" w:rsidRDefault="00385CE5">
      <w:pPr>
        <w:pStyle w:val="Caption"/>
        <w:rPr>
          <w:i w:val="0"/>
          <w:iCs w:val="0"/>
        </w:rPr>
      </w:pPr>
    </w:p>
    <w:tbl>
      <w:tblPr>
        <w:tblW w:w="9648" w:type="dxa"/>
        <w:tblInd w:w="-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48"/>
      </w:tblGrid>
      <w:tr w:rsidR="00385CE5" w14:paraId="08DC9BE0" w14:textId="77777777">
        <w:tblPrEx>
          <w:tblCellMar>
            <w:top w:w="0" w:type="dxa"/>
            <w:bottom w:w="0" w:type="dxa"/>
          </w:tblCellMar>
        </w:tblPrEx>
        <w:trPr>
          <w:trHeight w:val="1241"/>
        </w:trPr>
        <w:tc>
          <w:tcPr>
            <w:tcW w:w="9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80FFA" w14:textId="77777777" w:rsidR="00385CE5" w:rsidRDefault="00782660">
            <w:pPr>
              <w:pStyle w:val="Caption"/>
              <w:keepNext/>
              <w:jc w:val="center"/>
            </w:pPr>
            <w:r>
              <w:rPr>
                <w:b/>
                <w:bCs/>
                <w:i w:val="0"/>
                <w:iCs w:val="0"/>
                <w:noProof/>
              </w:rPr>
              <w:lastRenderedPageBreak/>
              <w:drawing>
                <wp:inline distT="0" distB="0" distL="0" distR="0" wp14:anchorId="126A942E" wp14:editId="1DC369E7">
                  <wp:extent cx="5975677" cy="1736098"/>
                  <wp:effectExtent l="0" t="0" r="6023" b="0"/>
                  <wp:docPr id="56" name="Picture 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677" cy="1736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9E5AD" w14:textId="77777777" w:rsidR="00385CE5" w:rsidRDefault="00782660">
            <w:pPr>
              <w:pStyle w:val="Caption"/>
              <w:jc w:val="center"/>
            </w:pPr>
            <w:r>
              <w:t>Figure 56</w:t>
            </w:r>
          </w:p>
          <w:p w14:paraId="786D016D" w14:textId="77777777" w:rsidR="00385CE5" w:rsidRDefault="00385CE5">
            <w:pPr>
              <w:pStyle w:val="Caption"/>
              <w:rPr>
                <w:b/>
                <w:bCs/>
                <w:i w:val="0"/>
                <w:iCs w:val="0"/>
              </w:rPr>
            </w:pPr>
          </w:p>
        </w:tc>
      </w:tr>
      <w:tr w:rsidR="00385CE5" w14:paraId="66326D72" w14:textId="77777777">
        <w:tblPrEx>
          <w:tblCellMar>
            <w:top w:w="0" w:type="dxa"/>
            <w:bottom w:w="0" w:type="dxa"/>
          </w:tblCellMar>
        </w:tblPrEx>
        <w:trPr>
          <w:trHeight w:val="1241"/>
        </w:trPr>
        <w:tc>
          <w:tcPr>
            <w:tcW w:w="9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549BCC" w14:textId="77777777" w:rsidR="00385CE5" w:rsidRDefault="00782660">
            <w:pPr>
              <w:pStyle w:val="Caption"/>
              <w:keepNext/>
              <w:jc w:val="center"/>
            </w:pPr>
            <w:r>
              <w:rPr>
                <w:b/>
                <w:bCs/>
                <w:i w:val="0"/>
                <w:iCs w:val="0"/>
                <w:noProof/>
              </w:rPr>
              <w:drawing>
                <wp:inline distT="0" distB="0" distL="0" distR="0" wp14:anchorId="6CC27771" wp14:editId="7B6D108D">
                  <wp:extent cx="6007672" cy="1791583"/>
                  <wp:effectExtent l="0" t="0" r="0" b="0"/>
                  <wp:docPr id="57" name="Picture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672" cy="1791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99628" w14:textId="77777777" w:rsidR="00385CE5" w:rsidRDefault="00782660">
            <w:pPr>
              <w:pStyle w:val="Caption"/>
              <w:jc w:val="center"/>
            </w:pPr>
            <w:r>
              <w:t>Figure 57</w:t>
            </w:r>
          </w:p>
        </w:tc>
      </w:tr>
      <w:tr w:rsidR="00385CE5" w14:paraId="44C0A1E8" w14:textId="77777777">
        <w:tblPrEx>
          <w:tblCellMar>
            <w:top w:w="0" w:type="dxa"/>
            <w:bottom w:w="0" w:type="dxa"/>
          </w:tblCellMar>
        </w:tblPrEx>
        <w:trPr>
          <w:trHeight w:val="1241"/>
        </w:trPr>
        <w:tc>
          <w:tcPr>
            <w:tcW w:w="9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DA45A" w14:textId="77777777" w:rsidR="00385CE5" w:rsidRDefault="00782660">
            <w:pPr>
              <w:pStyle w:val="Caption"/>
              <w:keepNext/>
              <w:jc w:val="center"/>
            </w:pPr>
            <w:r>
              <w:rPr>
                <w:b/>
                <w:bCs/>
                <w:i w:val="0"/>
                <w:iCs w:val="0"/>
                <w:noProof/>
              </w:rPr>
              <w:drawing>
                <wp:inline distT="0" distB="0" distL="0" distR="0" wp14:anchorId="2220DDA5" wp14:editId="61E3D67C">
                  <wp:extent cx="5998564" cy="1948138"/>
                  <wp:effectExtent l="0" t="0" r="2186" b="0"/>
                  <wp:docPr id="58" name="Picture 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8564" cy="1948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6E6CA" w14:textId="77777777" w:rsidR="00385CE5" w:rsidRDefault="00782660">
            <w:pPr>
              <w:pStyle w:val="Caption"/>
              <w:jc w:val="center"/>
            </w:pPr>
            <w:r>
              <w:t>Figure 58</w:t>
            </w:r>
          </w:p>
        </w:tc>
      </w:tr>
      <w:tr w:rsidR="00385CE5" w14:paraId="353CD719" w14:textId="77777777">
        <w:tblPrEx>
          <w:tblCellMar>
            <w:top w:w="0" w:type="dxa"/>
            <w:bottom w:w="0" w:type="dxa"/>
          </w:tblCellMar>
        </w:tblPrEx>
        <w:trPr>
          <w:trHeight w:val="1241"/>
        </w:trPr>
        <w:tc>
          <w:tcPr>
            <w:tcW w:w="9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028E9" w14:textId="77777777" w:rsidR="00385CE5" w:rsidRDefault="00782660">
            <w:pPr>
              <w:pStyle w:val="Caption"/>
              <w:keepNext/>
              <w:jc w:val="center"/>
            </w:pPr>
            <w:r>
              <w:rPr>
                <w:b/>
                <w:bCs/>
                <w:i w:val="0"/>
                <w:iCs w:val="0"/>
                <w:noProof/>
              </w:rPr>
              <w:lastRenderedPageBreak/>
              <w:drawing>
                <wp:inline distT="0" distB="0" distL="0" distR="0" wp14:anchorId="7CA84130" wp14:editId="5DD9CF16">
                  <wp:extent cx="5936952" cy="1879101"/>
                  <wp:effectExtent l="0" t="0" r="6648" b="6849"/>
                  <wp:docPr id="59" name="Picture 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952" cy="187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FE2E23" w14:textId="77777777" w:rsidR="00385CE5" w:rsidRDefault="00782660">
            <w:pPr>
              <w:pStyle w:val="Caption"/>
              <w:jc w:val="center"/>
            </w:pPr>
            <w:r>
              <w:t>Figure 59</w:t>
            </w:r>
          </w:p>
        </w:tc>
      </w:tr>
      <w:tr w:rsidR="00385CE5" w14:paraId="40C1EB90" w14:textId="77777777">
        <w:tblPrEx>
          <w:tblCellMar>
            <w:top w:w="0" w:type="dxa"/>
            <w:bottom w:w="0" w:type="dxa"/>
          </w:tblCellMar>
        </w:tblPrEx>
        <w:trPr>
          <w:trHeight w:val="1241"/>
        </w:trPr>
        <w:tc>
          <w:tcPr>
            <w:tcW w:w="9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4A083" w14:textId="77777777" w:rsidR="00385CE5" w:rsidRDefault="00782660">
            <w:pPr>
              <w:pStyle w:val="Caption"/>
              <w:keepNext/>
              <w:jc w:val="center"/>
            </w:pPr>
            <w:r>
              <w:rPr>
                <w:b/>
                <w:bCs/>
                <w:i w:val="0"/>
                <w:iCs w:val="0"/>
                <w:noProof/>
              </w:rPr>
              <w:drawing>
                <wp:inline distT="0" distB="0" distL="0" distR="0" wp14:anchorId="07EA7A8D" wp14:editId="496C3ADB">
                  <wp:extent cx="5950430" cy="1746403"/>
                  <wp:effectExtent l="0" t="0" r="0" b="6197"/>
                  <wp:docPr id="60" name="Picture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430" cy="1746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5EB7E8" w14:textId="77777777" w:rsidR="00385CE5" w:rsidRDefault="00782660">
            <w:pPr>
              <w:pStyle w:val="Caption"/>
              <w:jc w:val="center"/>
            </w:pPr>
            <w:r>
              <w:t>Figure 60</w:t>
            </w:r>
          </w:p>
        </w:tc>
      </w:tr>
      <w:tr w:rsidR="00385CE5" w14:paraId="10E675ED" w14:textId="77777777">
        <w:tblPrEx>
          <w:tblCellMar>
            <w:top w:w="0" w:type="dxa"/>
            <w:bottom w:w="0" w:type="dxa"/>
          </w:tblCellMar>
        </w:tblPrEx>
        <w:trPr>
          <w:trHeight w:val="1241"/>
        </w:trPr>
        <w:tc>
          <w:tcPr>
            <w:tcW w:w="9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6DA90" w14:textId="77777777" w:rsidR="00385CE5" w:rsidRDefault="00782660">
            <w:pPr>
              <w:pStyle w:val="Caption"/>
              <w:keepNext/>
              <w:jc w:val="center"/>
            </w:pPr>
            <w:r>
              <w:rPr>
                <w:b/>
                <w:bCs/>
                <w:i w:val="0"/>
                <w:iCs w:val="0"/>
                <w:noProof/>
              </w:rPr>
              <w:drawing>
                <wp:inline distT="0" distB="0" distL="0" distR="0" wp14:anchorId="581AAFE9" wp14:editId="12DB5B02">
                  <wp:extent cx="5942246" cy="1844811"/>
                  <wp:effectExtent l="0" t="0" r="1354" b="3039"/>
                  <wp:docPr id="61" name="Picture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246" cy="1844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ABABB0" w14:textId="77777777" w:rsidR="00385CE5" w:rsidRDefault="00782660">
            <w:pPr>
              <w:pStyle w:val="Caption"/>
              <w:jc w:val="center"/>
            </w:pPr>
            <w:r>
              <w:t>Figure 61</w:t>
            </w:r>
          </w:p>
        </w:tc>
      </w:tr>
    </w:tbl>
    <w:p w14:paraId="7446C9A7" w14:textId="77777777" w:rsidR="00385CE5" w:rsidRDefault="00385CE5">
      <w:pPr>
        <w:pStyle w:val="Caption"/>
        <w:rPr>
          <w:b/>
          <w:bCs/>
          <w:i w:val="0"/>
          <w:iCs w:val="0"/>
        </w:rPr>
      </w:pPr>
    </w:p>
    <w:p w14:paraId="5AB31396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Simulation Panel </w:t>
      </w:r>
    </w:p>
    <w:p w14:paraId="23034E84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Screenshots of Simulation Panel, for the above implemented topology.</w:t>
      </w:r>
    </w:p>
    <w:p w14:paraId="50E7DC71" w14:textId="77777777" w:rsidR="00385CE5" w:rsidRDefault="00385CE5">
      <w:pPr>
        <w:pStyle w:val="Caption"/>
        <w:rPr>
          <w:i w:val="0"/>
          <w:iCs w:val="0"/>
        </w:rPr>
      </w:pPr>
    </w:p>
    <w:tbl>
      <w:tblPr>
        <w:tblW w:w="970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017"/>
        <w:gridCol w:w="4686"/>
      </w:tblGrid>
      <w:tr w:rsidR="00385CE5" w14:paraId="5B420B16" w14:textId="77777777" w:rsidTr="004E348C">
        <w:tblPrEx>
          <w:tblCellMar>
            <w:top w:w="0" w:type="dxa"/>
            <w:bottom w:w="0" w:type="dxa"/>
          </w:tblCellMar>
        </w:tblPrEx>
        <w:trPr>
          <w:trHeight w:val="3392"/>
        </w:trPr>
        <w:tc>
          <w:tcPr>
            <w:tcW w:w="5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00C79F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lastRenderedPageBreak/>
              <w:drawing>
                <wp:inline distT="0" distB="0" distL="0" distR="0" wp14:anchorId="043F1BA5" wp14:editId="2B402DB3">
                  <wp:extent cx="3049203" cy="2074352"/>
                  <wp:effectExtent l="0" t="0" r="0" b="2098"/>
                  <wp:docPr id="62" name="Picture 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203" cy="2074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7002B" w14:textId="77777777" w:rsidR="00385CE5" w:rsidRDefault="00782660">
            <w:pPr>
              <w:pStyle w:val="Caption"/>
              <w:jc w:val="center"/>
            </w:pPr>
            <w:r>
              <w:t>Figure 62</w:t>
            </w:r>
          </w:p>
        </w:tc>
        <w:tc>
          <w:tcPr>
            <w:tcW w:w="4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CE508E" w14:textId="77777777" w:rsidR="00385CE5" w:rsidRDefault="00782660">
            <w:pPr>
              <w:pStyle w:val="Caption"/>
              <w:keepNext/>
              <w:jc w:val="center"/>
            </w:pPr>
            <w:r>
              <w:rPr>
                <w:b/>
                <w:bCs/>
                <w:i w:val="0"/>
                <w:iCs w:val="0"/>
                <w:noProof/>
              </w:rPr>
              <w:drawing>
                <wp:inline distT="0" distB="0" distL="0" distR="0" wp14:anchorId="17058A8E" wp14:editId="5F3A96C3">
                  <wp:extent cx="2837977" cy="2094378"/>
                  <wp:effectExtent l="0" t="0" r="473" b="1122"/>
                  <wp:docPr id="63" name="Picture 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977" cy="2094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F536BE" w14:textId="77777777" w:rsidR="00385CE5" w:rsidRDefault="00782660">
            <w:pPr>
              <w:pStyle w:val="Caption"/>
              <w:jc w:val="center"/>
            </w:pPr>
            <w:r>
              <w:t>Figure 63</w:t>
            </w:r>
          </w:p>
        </w:tc>
      </w:tr>
    </w:tbl>
    <w:p w14:paraId="7E65A18C" w14:textId="77777777" w:rsidR="00385CE5" w:rsidRDefault="00385CE5">
      <w:pPr>
        <w:pStyle w:val="Caption"/>
        <w:rPr>
          <w:i w:val="0"/>
          <w:iCs w:val="0"/>
        </w:rPr>
      </w:pPr>
    </w:p>
    <w:p w14:paraId="1BF36E2C" w14:textId="77777777" w:rsidR="00385CE5" w:rsidRDefault="00782660">
      <w:pPr>
        <w:pStyle w:val="Caption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IP Addresses </w:t>
      </w:r>
    </w:p>
    <w:p w14:paraId="64D660A1" w14:textId="77777777" w:rsidR="00385CE5" w:rsidRDefault="00782660">
      <w:pPr>
        <w:pStyle w:val="Caption"/>
        <w:rPr>
          <w:i w:val="0"/>
          <w:iCs w:val="0"/>
        </w:rPr>
      </w:pPr>
      <w:r>
        <w:rPr>
          <w:i w:val="0"/>
          <w:iCs w:val="0"/>
        </w:rPr>
        <w:t>IP configurations of the devices used for demonstration.</w:t>
      </w:r>
    </w:p>
    <w:tbl>
      <w:tblPr>
        <w:tblW w:w="4453" w:type="dxa"/>
        <w:tblInd w:w="7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23"/>
        <w:gridCol w:w="4626"/>
      </w:tblGrid>
      <w:tr w:rsidR="00385CE5" w14:paraId="2A29F054" w14:textId="77777777" w:rsidTr="004E348C">
        <w:tblPrEx>
          <w:tblCellMar>
            <w:top w:w="0" w:type="dxa"/>
            <w:bottom w:w="0" w:type="dxa"/>
          </w:tblCellMar>
        </w:tblPrEx>
        <w:trPr>
          <w:trHeight w:val="1358"/>
        </w:trPr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5E7BE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23B94B68" wp14:editId="5B67CBBB">
                  <wp:extent cx="2827020" cy="1950394"/>
                  <wp:effectExtent l="0" t="0" r="0" b="0"/>
                  <wp:docPr id="64" name="Picture 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505" cy="1963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D8230B" w14:textId="77777777" w:rsidR="00385CE5" w:rsidRDefault="00782660">
            <w:pPr>
              <w:pStyle w:val="Caption"/>
              <w:jc w:val="center"/>
            </w:pPr>
            <w:r>
              <w:t>Figure 64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50742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77CE5DF6" wp14:editId="3A1EBEF2">
                  <wp:extent cx="2682240" cy="1943100"/>
                  <wp:effectExtent l="0" t="0" r="3810" b="0"/>
                  <wp:docPr id="65" name="Picture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760" cy="1943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43389" w14:textId="77777777" w:rsidR="00385CE5" w:rsidRDefault="00782660">
            <w:pPr>
              <w:pStyle w:val="Caption"/>
              <w:jc w:val="center"/>
            </w:pPr>
            <w:r>
              <w:t>Figure 65</w:t>
            </w:r>
          </w:p>
        </w:tc>
      </w:tr>
      <w:tr w:rsidR="00385CE5" w14:paraId="0427C8CB" w14:textId="77777777" w:rsidTr="004E348C">
        <w:tblPrEx>
          <w:tblCellMar>
            <w:top w:w="0" w:type="dxa"/>
            <w:bottom w:w="0" w:type="dxa"/>
          </w:tblCellMar>
        </w:tblPrEx>
        <w:trPr>
          <w:trHeight w:val="1358"/>
        </w:trPr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58D06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2FD836B8" wp14:editId="3C55ACB5">
                  <wp:extent cx="3011993" cy="2110740"/>
                  <wp:effectExtent l="0" t="0" r="0" b="3810"/>
                  <wp:docPr id="66" name="Picture 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856" cy="2112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2FF618" w14:textId="77777777" w:rsidR="00385CE5" w:rsidRDefault="00782660">
            <w:pPr>
              <w:pStyle w:val="Caption"/>
              <w:jc w:val="center"/>
            </w:pPr>
            <w:r>
              <w:t>Figure 66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0EB88" w14:textId="77777777" w:rsidR="00385CE5" w:rsidRDefault="00782660">
            <w:pPr>
              <w:pStyle w:val="Caption"/>
              <w:keepNext/>
              <w:jc w:val="center"/>
            </w:pPr>
            <w:r>
              <w:rPr>
                <w:i w:val="0"/>
                <w:iCs w:val="0"/>
                <w:noProof/>
              </w:rPr>
              <w:drawing>
                <wp:inline distT="0" distB="0" distL="0" distR="0" wp14:anchorId="70A76DF6" wp14:editId="5319F1ED">
                  <wp:extent cx="2821305" cy="2103120"/>
                  <wp:effectExtent l="0" t="0" r="0" b="0"/>
                  <wp:docPr id="67" name="Picture 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922" cy="210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8A111" w14:textId="77777777" w:rsidR="00385CE5" w:rsidRDefault="00782660">
            <w:pPr>
              <w:pStyle w:val="Caption"/>
              <w:jc w:val="center"/>
            </w:pPr>
            <w:r>
              <w:t>Figure 67</w:t>
            </w:r>
          </w:p>
        </w:tc>
      </w:tr>
    </w:tbl>
    <w:p w14:paraId="054ECF65" w14:textId="77777777" w:rsidR="00385CE5" w:rsidRDefault="00385CE5">
      <w:pPr>
        <w:pStyle w:val="Caption"/>
        <w:rPr>
          <w:i w:val="0"/>
          <w:iCs w:val="0"/>
        </w:rPr>
      </w:pPr>
    </w:p>
    <w:sectPr w:rsidR="00385CE5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72938" w14:textId="77777777" w:rsidR="00000000" w:rsidRDefault="00782660">
      <w:r>
        <w:separator/>
      </w:r>
    </w:p>
  </w:endnote>
  <w:endnote w:type="continuationSeparator" w:id="0">
    <w:p w14:paraId="11DF5FD9" w14:textId="77777777" w:rsidR="00000000" w:rsidRDefault="00782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FE5B8" w14:textId="77777777" w:rsidR="00000000" w:rsidRDefault="00782660">
      <w:r>
        <w:rPr>
          <w:color w:val="000000"/>
        </w:rPr>
        <w:separator/>
      </w:r>
    </w:p>
  </w:footnote>
  <w:footnote w:type="continuationSeparator" w:id="0">
    <w:p w14:paraId="58783DB0" w14:textId="77777777" w:rsidR="00000000" w:rsidRDefault="007826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866CC"/>
    <w:multiLevelType w:val="multilevel"/>
    <w:tmpl w:val="B8BA6D9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0665536"/>
    <w:multiLevelType w:val="multilevel"/>
    <w:tmpl w:val="787C915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22206933"/>
    <w:multiLevelType w:val="multilevel"/>
    <w:tmpl w:val="15968E6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416A49D8"/>
    <w:multiLevelType w:val="multilevel"/>
    <w:tmpl w:val="3D3A3F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49093123"/>
    <w:multiLevelType w:val="multilevel"/>
    <w:tmpl w:val="70EC95E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495B798D"/>
    <w:multiLevelType w:val="multilevel"/>
    <w:tmpl w:val="EA6A8C80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D31512"/>
    <w:multiLevelType w:val="multilevel"/>
    <w:tmpl w:val="31C4B17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51F33010"/>
    <w:multiLevelType w:val="multilevel"/>
    <w:tmpl w:val="342848D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5B0E7472"/>
    <w:multiLevelType w:val="multilevel"/>
    <w:tmpl w:val="2256B7D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67E45868"/>
    <w:multiLevelType w:val="multilevel"/>
    <w:tmpl w:val="C58C37A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517844006">
    <w:abstractNumId w:val="5"/>
  </w:num>
  <w:num w:numId="2" w16cid:durableId="513347411">
    <w:abstractNumId w:val="7"/>
  </w:num>
  <w:num w:numId="3" w16cid:durableId="2000963389">
    <w:abstractNumId w:val="0"/>
  </w:num>
  <w:num w:numId="4" w16cid:durableId="1461726307">
    <w:abstractNumId w:val="2"/>
  </w:num>
  <w:num w:numId="5" w16cid:durableId="1927955431">
    <w:abstractNumId w:val="1"/>
  </w:num>
  <w:num w:numId="6" w16cid:durableId="479929165">
    <w:abstractNumId w:val="3"/>
  </w:num>
  <w:num w:numId="7" w16cid:durableId="107311873">
    <w:abstractNumId w:val="9"/>
  </w:num>
  <w:num w:numId="8" w16cid:durableId="1497379605">
    <w:abstractNumId w:val="4"/>
  </w:num>
  <w:num w:numId="9" w16cid:durableId="117602153">
    <w:abstractNumId w:val="8"/>
  </w:num>
  <w:num w:numId="10" w16cid:durableId="20960513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385CE5"/>
    <w:rsid w:val="00385CE5"/>
    <w:rsid w:val="004E348C"/>
    <w:rsid w:val="0078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EC6C"/>
  <w15:docId w15:val="{05262B31-1D28-4E49-885F-35AF957B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1144</Words>
  <Characters>6525</Characters>
  <Application>Microsoft Office Word</Application>
  <DocSecurity>0</DocSecurity>
  <Lines>54</Lines>
  <Paragraphs>15</Paragraphs>
  <ScaleCrop>false</ScaleCrop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7358 UMANG KUMAR</cp:lastModifiedBy>
  <cp:revision>2</cp:revision>
  <dcterms:created xsi:type="dcterms:W3CDTF">2022-11-04T10:23:00Z</dcterms:created>
  <dcterms:modified xsi:type="dcterms:W3CDTF">2022-11-04T10:23:00Z</dcterms:modified>
</cp:coreProperties>
</file>